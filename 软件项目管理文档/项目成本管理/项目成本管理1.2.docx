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7BACD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2FD2A1FE" wp14:editId="3E9D4DCA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416279B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10FA5D0C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6FD05306" w14:textId="77777777" w:rsidR="00A7757A" w:rsidRPr="00A0632F" w:rsidRDefault="00A7757A" w:rsidP="00A7757A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 w:rsidRPr="00A0632F">
        <w:rPr>
          <w:rFonts w:ascii="方正小标宋简体" w:eastAsia="方正小标宋简体" w:hAnsi="宋体" w:hint="eastAsia"/>
          <w:snapToGrid w:val="0"/>
          <w:position w:val="-38"/>
          <w:sz w:val="52"/>
        </w:rPr>
        <w:t>软件项目管理综合训练</w:t>
      </w:r>
    </w:p>
    <w:p w14:paraId="260DF9D4" w14:textId="77777777" w:rsidR="00D74B25" w:rsidRPr="00A0632F" w:rsidRDefault="00D74B25" w:rsidP="00D74B25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6"/>
        </w:rPr>
      </w:pPr>
      <w:r w:rsidRPr="00A0632F">
        <w:rPr>
          <w:rFonts w:ascii="方正小标宋简体" w:eastAsia="方正小标宋简体" w:hAnsi="宋体" w:cs="Cambria" w:hint="eastAsia"/>
          <w:snapToGrid w:val="0"/>
          <w:position w:val="40"/>
          <w:sz w:val="96"/>
        </w:rPr>
        <w:t>项目成本管理计划</w:t>
      </w:r>
    </w:p>
    <w:p w14:paraId="0135FC2E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0F18331A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2E6D1D60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2B0CC24E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2387050A" w14:textId="77777777" w:rsidR="00A7757A" w:rsidRPr="00966138" w:rsidRDefault="00A7757A" w:rsidP="00A7757A">
      <w:pPr>
        <w:ind w:right="880"/>
        <w:rPr>
          <w:rFonts w:ascii="宋体" w:hAnsi="宋体"/>
          <w:szCs w:val="4"/>
        </w:rPr>
      </w:pPr>
    </w:p>
    <w:p w14:paraId="0DD91289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5BA8CEF2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tbl>
      <w:tblPr>
        <w:tblStyle w:val="a3"/>
        <w:tblpPr w:leftFromText="180" w:rightFromText="180" w:vertAnchor="page" w:horzAnchor="margin" w:tblpXSpec="center" w:tblpY="13051"/>
        <w:tblW w:w="2816" w:type="pct"/>
        <w:tblLook w:val="04A0" w:firstRow="1" w:lastRow="0" w:firstColumn="1" w:lastColumn="0" w:noHBand="0" w:noVBand="1"/>
      </w:tblPr>
      <w:tblGrid>
        <w:gridCol w:w="1179"/>
        <w:gridCol w:w="3681"/>
      </w:tblGrid>
      <w:tr w:rsidR="00A7757A" w:rsidRPr="00815917" w14:paraId="6C98704D" w14:textId="77777777" w:rsidTr="00A7757A">
        <w:tc>
          <w:tcPr>
            <w:tcW w:w="1213" w:type="pct"/>
            <w:vAlign w:val="center"/>
          </w:tcPr>
          <w:p w14:paraId="761812CF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项目经理</w:t>
            </w:r>
          </w:p>
        </w:tc>
        <w:tc>
          <w:tcPr>
            <w:tcW w:w="3787" w:type="pct"/>
            <w:vAlign w:val="center"/>
          </w:tcPr>
          <w:p w14:paraId="14967F25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hint="eastAsia"/>
              </w:rPr>
              <w:t>田丰瑞</w:t>
            </w:r>
          </w:p>
        </w:tc>
      </w:tr>
      <w:tr w:rsidR="00A7757A" w:rsidRPr="00815917" w14:paraId="3399A3DD" w14:textId="77777777" w:rsidTr="00A7757A">
        <w:tc>
          <w:tcPr>
            <w:tcW w:w="1213" w:type="pct"/>
            <w:vAlign w:val="center"/>
          </w:tcPr>
          <w:p w14:paraId="2F192D37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项目成员</w:t>
            </w:r>
          </w:p>
        </w:tc>
        <w:tc>
          <w:tcPr>
            <w:tcW w:w="3787" w:type="pct"/>
            <w:vAlign w:val="center"/>
          </w:tcPr>
          <w:p w14:paraId="73E8588A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sz w:val="22"/>
                <w:szCs w:val="4"/>
              </w:rPr>
            </w:pPr>
            <w:r w:rsidRPr="00815917">
              <w:rPr>
                <w:rFonts w:ascii="宋体" w:hAnsi="宋体" w:hint="eastAsia"/>
                <w:sz w:val="22"/>
                <w:szCs w:val="4"/>
              </w:rPr>
              <w:t>李朝龙、邓心怡、傅宋嘉</w:t>
            </w:r>
            <w:proofErr w:type="gramStart"/>
            <w:r w:rsidRPr="00815917">
              <w:rPr>
                <w:rFonts w:ascii="宋体" w:hAnsi="宋体" w:hint="eastAsia"/>
                <w:sz w:val="22"/>
                <w:szCs w:val="4"/>
              </w:rPr>
              <w:t>岷</w:t>
            </w:r>
            <w:proofErr w:type="gramEnd"/>
            <w:r>
              <w:rPr>
                <w:rFonts w:ascii="宋体" w:hAnsi="宋体" w:hint="eastAsia"/>
                <w:sz w:val="22"/>
                <w:szCs w:val="4"/>
              </w:rPr>
              <w:t>、</w:t>
            </w:r>
            <w:r w:rsidRPr="00815917">
              <w:rPr>
                <w:rFonts w:ascii="宋体" w:hAnsi="宋体" w:hint="eastAsia"/>
                <w:sz w:val="22"/>
                <w:szCs w:val="4"/>
              </w:rPr>
              <w:t>陈玉琴</w:t>
            </w:r>
            <w:r>
              <w:rPr>
                <w:rFonts w:ascii="宋体" w:hAnsi="宋体" w:hint="eastAsia"/>
                <w:sz w:val="22"/>
                <w:szCs w:val="4"/>
              </w:rPr>
              <w:t>、</w:t>
            </w:r>
            <w:r w:rsidRPr="00815917">
              <w:rPr>
                <w:rFonts w:ascii="宋体" w:hAnsi="宋体" w:hint="eastAsia"/>
                <w:sz w:val="22"/>
                <w:szCs w:val="4"/>
              </w:rPr>
              <w:t>金鑫、李奕辰</w:t>
            </w:r>
            <w:r>
              <w:rPr>
                <w:rFonts w:ascii="宋体" w:hAnsi="宋体" w:hint="eastAsia"/>
                <w:sz w:val="22"/>
                <w:szCs w:val="4"/>
              </w:rPr>
              <w:t>、</w:t>
            </w:r>
            <w:r w:rsidRPr="00815917">
              <w:rPr>
                <w:rFonts w:ascii="宋体" w:hAnsi="宋体" w:hint="eastAsia"/>
                <w:sz w:val="22"/>
                <w:szCs w:val="4"/>
              </w:rPr>
              <w:t>丁紫凡</w:t>
            </w:r>
          </w:p>
        </w:tc>
      </w:tr>
    </w:tbl>
    <w:p w14:paraId="28302755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5A61BDBF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72B9285E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444E9223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15492973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32C7E75C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3A03924F" w14:textId="77777777" w:rsidR="00A7757A" w:rsidRPr="00A7757A" w:rsidRDefault="00A7757A" w:rsidP="00A7757A">
      <w:pPr>
        <w:spacing w:after="0" w:line="240" w:lineRule="atLeast"/>
        <w:rPr>
          <w:rFonts w:ascii="宋体" w:hAnsi="宋体"/>
          <w:b/>
          <w:bCs/>
        </w:rPr>
      </w:pPr>
      <w:r w:rsidRPr="00A7757A">
        <w:rPr>
          <w:rFonts w:ascii="宋体" w:hAnsi="宋体" w:hint="eastAsia"/>
          <w:b/>
          <w:bCs/>
        </w:rPr>
        <w:t>版本修改信息</w:t>
      </w:r>
    </w:p>
    <w:tbl>
      <w:tblPr>
        <w:tblStyle w:val="a3"/>
        <w:tblW w:w="8721" w:type="dxa"/>
        <w:tblLayout w:type="fixed"/>
        <w:tblLook w:val="0400" w:firstRow="0" w:lastRow="0" w:firstColumn="0" w:lastColumn="0" w:noHBand="0" w:noVBand="1"/>
      </w:tblPr>
      <w:tblGrid>
        <w:gridCol w:w="1271"/>
        <w:gridCol w:w="1134"/>
        <w:gridCol w:w="1418"/>
        <w:gridCol w:w="4898"/>
      </w:tblGrid>
      <w:tr w:rsidR="00A7757A" w:rsidRPr="00815917" w14:paraId="293BF9FB" w14:textId="77777777" w:rsidTr="0007596A">
        <w:tc>
          <w:tcPr>
            <w:tcW w:w="1271" w:type="dxa"/>
            <w:vAlign w:val="center"/>
          </w:tcPr>
          <w:p w14:paraId="3610AB07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815917">
              <w:rPr>
                <w:rFonts w:ascii="宋体" w:hAnsi="宋体" w:hint="eastAsia"/>
                <w:b/>
                <w:bCs/>
                <w:szCs w:val="21"/>
              </w:rPr>
              <w:t>版本序号</w:t>
            </w:r>
          </w:p>
        </w:tc>
        <w:tc>
          <w:tcPr>
            <w:tcW w:w="1134" w:type="dxa"/>
            <w:vAlign w:val="center"/>
          </w:tcPr>
          <w:p w14:paraId="387E0C93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815917">
              <w:rPr>
                <w:rFonts w:ascii="宋体" w:hAnsi="宋体" w:hint="eastAsia"/>
                <w:b/>
                <w:bCs/>
                <w:szCs w:val="21"/>
              </w:rPr>
              <w:t>修改人</w:t>
            </w:r>
          </w:p>
        </w:tc>
        <w:tc>
          <w:tcPr>
            <w:tcW w:w="1418" w:type="dxa"/>
            <w:vAlign w:val="center"/>
          </w:tcPr>
          <w:p w14:paraId="56B545DB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815917">
              <w:rPr>
                <w:rFonts w:ascii="宋体" w:hAnsi="宋体" w:hint="eastAsia"/>
                <w:b/>
                <w:bCs/>
                <w:szCs w:val="21"/>
              </w:rPr>
              <w:t>修改时间</w:t>
            </w:r>
          </w:p>
        </w:tc>
        <w:tc>
          <w:tcPr>
            <w:tcW w:w="4898" w:type="dxa"/>
            <w:vAlign w:val="center"/>
          </w:tcPr>
          <w:p w14:paraId="0345D654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815917">
              <w:rPr>
                <w:rFonts w:ascii="宋体" w:hAnsi="宋体" w:hint="eastAsia"/>
                <w:b/>
                <w:bCs/>
                <w:szCs w:val="21"/>
              </w:rPr>
              <w:t>修改内容</w:t>
            </w:r>
          </w:p>
        </w:tc>
      </w:tr>
      <w:tr w:rsidR="00A7757A" w:rsidRPr="00815917" w14:paraId="0C899BCB" w14:textId="77777777" w:rsidTr="0007596A">
        <w:tc>
          <w:tcPr>
            <w:tcW w:w="1271" w:type="dxa"/>
            <w:vAlign w:val="center"/>
          </w:tcPr>
          <w:p w14:paraId="7CF1E521" w14:textId="77777777" w:rsidR="00A7757A" w:rsidRPr="00815917" w:rsidRDefault="00D74B25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1.0</w:t>
            </w:r>
          </w:p>
        </w:tc>
        <w:tc>
          <w:tcPr>
            <w:tcW w:w="1134" w:type="dxa"/>
            <w:vAlign w:val="center"/>
          </w:tcPr>
          <w:p w14:paraId="66F016C0" w14:textId="77777777" w:rsidR="00A7757A" w:rsidRPr="00815917" w:rsidRDefault="00D74B25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李奕辰</w:t>
            </w:r>
          </w:p>
        </w:tc>
        <w:tc>
          <w:tcPr>
            <w:tcW w:w="1418" w:type="dxa"/>
            <w:vAlign w:val="center"/>
          </w:tcPr>
          <w:p w14:paraId="23A5B605" w14:textId="77777777" w:rsidR="00A7757A" w:rsidRPr="00815917" w:rsidRDefault="00D74B25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2019.11.7</w:t>
            </w:r>
          </w:p>
        </w:tc>
        <w:tc>
          <w:tcPr>
            <w:tcW w:w="4898" w:type="dxa"/>
            <w:vAlign w:val="center"/>
          </w:tcPr>
          <w:p w14:paraId="2744915E" w14:textId="77777777" w:rsidR="00A7757A" w:rsidRPr="00815917" w:rsidRDefault="00D74B25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创建项目成本管理计划</w:t>
            </w:r>
          </w:p>
        </w:tc>
      </w:tr>
      <w:tr w:rsidR="00A7757A" w:rsidRPr="00815917" w14:paraId="729DE8B9" w14:textId="77777777" w:rsidTr="0007596A">
        <w:tc>
          <w:tcPr>
            <w:tcW w:w="1271" w:type="dxa"/>
            <w:vAlign w:val="center"/>
          </w:tcPr>
          <w:p w14:paraId="162A69A7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1.1</w:t>
            </w:r>
          </w:p>
        </w:tc>
        <w:tc>
          <w:tcPr>
            <w:tcW w:w="1134" w:type="dxa"/>
            <w:vAlign w:val="center"/>
          </w:tcPr>
          <w:p w14:paraId="7423FA44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李奕辰</w:t>
            </w:r>
          </w:p>
        </w:tc>
        <w:tc>
          <w:tcPr>
            <w:tcW w:w="1418" w:type="dxa"/>
            <w:vAlign w:val="center"/>
          </w:tcPr>
          <w:p w14:paraId="2344F14D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2019.11.18</w:t>
            </w:r>
          </w:p>
        </w:tc>
        <w:tc>
          <w:tcPr>
            <w:tcW w:w="4898" w:type="dxa"/>
            <w:vAlign w:val="center"/>
          </w:tcPr>
          <w:p w14:paraId="26E9CE59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添加成本控制内容</w:t>
            </w:r>
          </w:p>
        </w:tc>
      </w:tr>
      <w:tr w:rsidR="00A7757A" w:rsidRPr="00815917" w14:paraId="426795B6" w14:textId="77777777" w:rsidTr="0007596A">
        <w:tc>
          <w:tcPr>
            <w:tcW w:w="1271" w:type="dxa"/>
            <w:vAlign w:val="center"/>
          </w:tcPr>
          <w:p w14:paraId="2EF5EA7C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1.2</w:t>
            </w:r>
          </w:p>
        </w:tc>
        <w:tc>
          <w:tcPr>
            <w:tcW w:w="1134" w:type="dxa"/>
            <w:vAlign w:val="center"/>
          </w:tcPr>
          <w:p w14:paraId="2B315277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李奕辰</w:t>
            </w:r>
          </w:p>
        </w:tc>
        <w:tc>
          <w:tcPr>
            <w:tcW w:w="1418" w:type="dxa"/>
            <w:vAlign w:val="center"/>
          </w:tcPr>
          <w:p w14:paraId="1E357AA5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2019.11.18</w:t>
            </w:r>
          </w:p>
        </w:tc>
        <w:tc>
          <w:tcPr>
            <w:tcW w:w="4898" w:type="dxa"/>
            <w:vAlign w:val="center"/>
          </w:tcPr>
          <w:p w14:paraId="04AED680" w14:textId="77777777" w:rsidR="00A7757A" w:rsidRPr="00815917" w:rsidRDefault="00C41959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修改部分格式</w:t>
            </w:r>
          </w:p>
        </w:tc>
      </w:tr>
      <w:tr w:rsidR="00A7757A" w:rsidRPr="00815917" w14:paraId="67F8D944" w14:textId="77777777" w:rsidTr="0007596A">
        <w:tc>
          <w:tcPr>
            <w:tcW w:w="1271" w:type="dxa"/>
            <w:vAlign w:val="center"/>
          </w:tcPr>
          <w:p w14:paraId="1AE73D36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34240F25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6665BFB4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68783E3F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</w:tr>
      <w:tr w:rsidR="00A7757A" w:rsidRPr="00815917" w14:paraId="2DF3949C" w14:textId="77777777" w:rsidTr="0007596A">
        <w:tc>
          <w:tcPr>
            <w:tcW w:w="1271" w:type="dxa"/>
            <w:vAlign w:val="center"/>
          </w:tcPr>
          <w:p w14:paraId="50B3F280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26AE873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7A645658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7651749D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</w:tr>
      <w:tr w:rsidR="00A7757A" w:rsidRPr="00815917" w14:paraId="5826321A" w14:textId="77777777" w:rsidTr="0007596A">
        <w:tc>
          <w:tcPr>
            <w:tcW w:w="1271" w:type="dxa"/>
            <w:vAlign w:val="center"/>
          </w:tcPr>
          <w:p w14:paraId="7498FBF6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C06FDA9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233E0873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1DD6E544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</w:tr>
      <w:tr w:rsidR="00A7757A" w:rsidRPr="00815917" w14:paraId="2DA03A7A" w14:textId="77777777" w:rsidTr="0007596A">
        <w:tc>
          <w:tcPr>
            <w:tcW w:w="1271" w:type="dxa"/>
            <w:vAlign w:val="center"/>
          </w:tcPr>
          <w:p w14:paraId="4C5CE576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2DBCDCA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657283C4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7535D7AF" w14:textId="77777777" w:rsidR="00A7757A" w:rsidRPr="00815917" w:rsidRDefault="00A7757A" w:rsidP="0007596A">
            <w:pPr>
              <w:spacing w:after="100" w:afterAutospacing="1"/>
              <w:jc w:val="center"/>
              <w:rPr>
                <w:rFonts w:ascii="宋体" w:hAnsi="宋体"/>
                <w:szCs w:val="21"/>
              </w:rPr>
            </w:pPr>
          </w:p>
        </w:tc>
      </w:tr>
    </w:tbl>
    <w:p w14:paraId="76F0355B" w14:textId="77777777" w:rsidR="00A7757A" w:rsidRDefault="00A7757A" w:rsidP="00040F3F">
      <w:pPr>
        <w:pStyle w:val="af0"/>
      </w:pPr>
    </w:p>
    <w:p w14:paraId="783BD87E" w14:textId="77777777" w:rsidR="00A7757A" w:rsidRDefault="00A7757A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bookmarkStart w:id="0" w:name="_Toc24991923" w:displacedByCustomXml="next"/>
    <w:sdt>
      <w:sdtPr>
        <w:rPr>
          <w:rFonts w:cstheme="minorBidi"/>
          <w:b w:val="0"/>
          <w:bCs w:val="0"/>
          <w:smallCaps w:val="0"/>
          <w:color w:val="auto"/>
          <w:sz w:val="24"/>
          <w:szCs w:val="22"/>
          <w:lang w:val="zh-CN"/>
        </w:rPr>
        <w:id w:val="-1322496310"/>
        <w:docPartObj>
          <w:docPartGallery w:val="Table of Contents"/>
          <w:docPartUnique/>
        </w:docPartObj>
      </w:sdtPr>
      <w:sdtEndPr/>
      <w:sdtContent>
        <w:p w14:paraId="2AED6478" w14:textId="77777777" w:rsidR="000F5CDE" w:rsidRDefault="000F5CDE" w:rsidP="00C33D16">
          <w:pPr>
            <w:pStyle w:val="TOC"/>
            <w:ind w:left="0" w:firstLine="0"/>
          </w:pPr>
          <w:r>
            <w:rPr>
              <w:lang w:val="zh-CN"/>
            </w:rPr>
            <w:t>目录</w:t>
          </w:r>
          <w:bookmarkEnd w:id="0"/>
        </w:p>
        <w:p w14:paraId="70340B75" w14:textId="010299A7" w:rsidR="002429AB" w:rsidRDefault="000F5CDE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991923" w:history="1">
            <w:r w:rsidR="002429AB" w:rsidRPr="00871428">
              <w:rPr>
                <w:rStyle w:val="ac"/>
                <w:noProof/>
              </w:rPr>
              <w:t>1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  <w:lang w:val="zh-CN"/>
              </w:rPr>
              <w:t>目录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_Toc24991923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3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17A88CBB" w14:textId="5877B7FC" w:rsidR="002429AB" w:rsidRDefault="002F7ABA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4" w:history="1">
            <w:r w:rsidR="002429AB" w:rsidRPr="00871428">
              <w:rPr>
                <w:rStyle w:val="ac"/>
                <w:noProof/>
              </w:rPr>
              <w:t>2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概述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_Toc24991924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4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382B93E9" w14:textId="6251FF3D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5" w:history="1">
            <w:r w:rsidR="002429AB" w:rsidRPr="00871428">
              <w:rPr>
                <w:rStyle w:val="ac"/>
                <w:noProof/>
              </w:rPr>
              <w:t>2.1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制定项目成本管理计划的目的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_Toc24991925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4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7AD63166" w14:textId="34287A3D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6" w:history="1">
            <w:r w:rsidR="002429AB" w:rsidRPr="00871428">
              <w:rPr>
                <w:rStyle w:val="ac"/>
                <w:noProof/>
              </w:rPr>
              <w:t>2.2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软件项目成本管理理论基础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_Toc24991926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4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06321B81" w14:textId="11AEE0A4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7" w:history="1">
            <w:r w:rsidR="002429AB" w:rsidRPr="00871428">
              <w:rPr>
                <w:rStyle w:val="ac"/>
                <w:noProof/>
              </w:rPr>
              <w:t>2.3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软件项目成本管理过程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_Toc24991927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4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4B55EAAC" w14:textId="1E8F4D3A" w:rsidR="002429AB" w:rsidRDefault="002F7ABA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8" w:history="1">
            <w:r w:rsidR="002429AB" w:rsidRPr="00871428">
              <w:rPr>
                <w:rStyle w:val="ac"/>
                <w:noProof/>
              </w:rPr>
              <w:t>3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资源计划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_Toc24991928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6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3A1894E9" w14:textId="5B861C41" w:rsidR="002429AB" w:rsidRDefault="002F7ABA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29" w:history="1">
            <w:r w:rsidR="002429AB" w:rsidRPr="00871428">
              <w:rPr>
                <w:rStyle w:val="ac"/>
                <w:noProof/>
              </w:rPr>
              <w:t>4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成本估算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_Toc24991929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7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5C1592F9" w14:textId="1307E489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0" w:history="1">
            <w:r w:rsidR="002429AB" w:rsidRPr="00871428">
              <w:rPr>
                <w:rStyle w:val="ac"/>
                <w:noProof/>
              </w:rPr>
              <w:t>4.1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人力资源成本估算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_Toc24991930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7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42B43C9D" w14:textId="468A68E2" w:rsidR="002429AB" w:rsidRDefault="002F7ABA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1" w:history="1">
            <w:r w:rsidR="002429AB" w:rsidRPr="00871428">
              <w:rPr>
                <w:rStyle w:val="ac"/>
                <w:rFonts w:ascii="宋体" w:hAnsi="宋体"/>
                <w:noProof/>
              </w:rPr>
              <w:t>4.2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设备资源成本估算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_Toc24991931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7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17862AEE" w14:textId="166D73B4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2" w:history="1">
            <w:r w:rsidR="002429AB" w:rsidRPr="00871428">
              <w:rPr>
                <w:rStyle w:val="ac"/>
                <w:noProof/>
              </w:rPr>
              <w:t>4.3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辅助资源成本估算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_Toc24991932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7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1129A26A" w14:textId="169EF32A" w:rsidR="002429AB" w:rsidRDefault="002F7ABA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3" w:history="1">
            <w:r w:rsidR="002429AB" w:rsidRPr="00871428">
              <w:rPr>
                <w:rStyle w:val="ac"/>
                <w:noProof/>
              </w:rPr>
              <w:t>5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成本预算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_Toc24991933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8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05486798" w14:textId="2BC9110A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4" w:history="1">
            <w:r w:rsidR="002429AB" w:rsidRPr="00871428">
              <w:rPr>
                <w:rStyle w:val="ac"/>
                <w:noProof/>
              </w:rPr>
              <w:t>5.1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人力资源成本预算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_Toc24991934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8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45BAF6B4" w14:textId="104D34C6" w:rsidR="002429AB" w:rsidRDefault="002F7ABA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5" w:history="1">
            <w:r w:rsidR="002429AB" w:rsidRPr="00871428">
              <w:rPr>
                <w:rStyle w:val="ac"/>
                <w:noProof/>
              </w:rPr>
              <w:t>5.2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成本基线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_Toc24991935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9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309731FB" w14:textId="5AF605F4" w:rsidR="002429AB" w:rsidRDefault="002F7ABA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4991936" w:history="1">
            <w:r w:rsidR="002429AB" w:rsidRPr="00871428">
              <w:rPr>
                <w:rStyle w:val="ac"/>
                <w:noProof/>
              </w:rPr>
              <w:t>6</w:t>
            </w:r>
            <w:r w:rsidR="002429AB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2429AB" w:rsidRPr="00871428">
              <w:rPr>
                <w:rStyle w:val="ac"/>
                <w:noProof/>
              </w:rPr>
              <w:t>成本控制计划</w:t>
            </w:r>
            <w:r w:rsidR="002429AB">
              <w:rPr>
                <w:noProof/>
                <w:webHidden/>
              </w:rPr>
              <w:tab/>
            </w:r>
            <w:r w:rsidR="002429AB">
              <w:rPr>
                <w:noProof/>
                <w:webHidden/>
              </w:rPr>
              <w:fldChar w:fldCharType="begin"/>
            </w:r>
            <w:r w:rsidR="002429AB">
              <w:rPr>
                <w:noProof/>
                <w:webHidden/>
              </w:rPr>
              <w:instrText xml:space="preserve"> PAGEREF _Toc24991936 \h </w:instrText>
            </w:r>
            <w:r w:rsidR="002429AB">
              <w:rPr>
                <w:noProof/>
                <w:webHidden/>
              </w:rPr>
            </w:r>
            <w:r w:rsidR="002429AB">
              <w:rPr>
                <w:noProof/>
                <w:webHidden/>
              </w:rPr>
              <w:fldChar w:fldCharType="separate"/>
            </w:r>
            <w:r w:rsidR="00024541">
              <w:rPr>
                <w:noProof/>
                <w:webHidden/>
              </w:rPr>
              <w:t>10</w:t>
            </w:r>
            <w:r w:rsidR="002429AB">
              <w:rPr>
                <w:noProof/>
                <w:webHidden/>
              </w:rPr>
              <w:fldChar w:fldCharType="end"/>
            </w:r>
          </w:hyperlink>
        </w:p>
        <w:p w14:paraId="336534D0" w14:textId="77777777" w:rsidR="000F5CDE" w:rsidRDefault="000F5CDE">
          <w:r>
            <w:rPr>
              <w:b/>
              <w:bCs/>
              <w:lang w:val="zh-CN"/>
            </w:rPr>
            <w:fldChar w:fldCharType="end"/>
          </w:r>
        </w:p>
      </w:sdtContent>
    </w:sdt>
    <w:p w14:paraId="4CA7E61B" w14:textId="77777777" w:rsidR="000F5CDE" w:rsidRDefault="000F5CDE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p w14:paraId="60336BC7" w14:textId="77777777" w:rsidR="00DF4C01" w:rsidRDefault="00E86A66" w:rsidP="00C33D16">
      <w:pPr>
        <w:pStyle w:val="1"/>
        <w:ind w:left="0" w:firstLine="0"/>
      </w:pPr>
      <w:bookmarkStart w:id="1" w:name="_Toc24991924"/>
      <w:r>
        <w:rPr>
          <w:rFonts w:hint="eastAsia"/>
        </w:rPr>
        <w:lastRenderedPageBreak/>
        <w:t>概述</w:t>
      </w:r>
      <w:bookmarkEnd w:id="1"/>
    </w:p>
    <w:p w14:paraId="2FBAA68F" w14:textId="77777777" w:rsidR="00E86A66" w:rsidRPr="00E86A66" w:rsidRDefault="00E86A66" w:rsidP="00E86A66">
      <w:pPr>
        <w:pStyle w:val="2"/>
        <w:rPr>
          <w:rStyle w:val="af4"/>
          <w:b/>
          <w:bCs/>
        </w:rPr>
      </w:pPr>
      <w:bookmarkStart w:id="2" w:name="_Toc24991925"/>
      <w:r>
        <w:rPr>
          <w:rFonts w:hint="eastAsia"/>
        </w:rPr>
        <w:t>制定项目成本管理计划的目的</w:t>
      </w:r>
      <w:bookmarkEnd w:id="2"/>
    </w:p>
    <w:p w14:paraId="269479B1" w14:textId="77777777" w:rsidR="00DF4C01" w:rsidRDefault="00DF4C01" w:rsidP="00DF4C01">
      <w:pPr>
        <w:ind w:firstLine="420"/>
        <w:rPr>
          <w:rStyle w:val="af4"/>
          <w:b w:val="0"/>
          <w:bCs w:val="0"/>
        </w:rPr>
      </w:pPr>
      <w:r>
        <w:rPr>
          <w:rStyle w:val="af4"/>
          <w:rFonts w:hint="eastAsia"/>
          <w:b w:val="0"/>
          <w:bCs w:val="0"/>
        </w:rPr>
        <w:t>在项目成本的形成过程中，对生产经营所消耗的人力资源、物质资源和费用开支进行指导、监督、控制、调节和限制，即时纠正将要发生和已经发生的偏差，把各项生产费用控制在计划成本的范围之内，保证成本目标的实现。施工项目成本的目的在于降低项目成本，提高经济效益。</w:t>
      </w:r>
    </w:p>
    <w:p w14:paraId="290D488E" w14:textId="77777777" w:rsidR="00E86A66" w:rsidRPr="00E86A66" w:rsidRDefault="00E86A66" w:rsidP="00E86A66">
      <w:pPr>
        <w:pStyle w:val="2"/>
        <w:numPr>
          <w:ilvl w:val="1"/>
          <w:numId w:val="4"/>
        </w:numPr>
        <w:rPr>
          <w:rStyle w:val="af4"/>
          <w:b/>
          <w:bCs/>
        </w:rPr>
      </w:pPr>
      <w:bookmarkStart w:id="3" w:name="_Toc24991926"/>
      <w:r>
        <w:rPr>
          <w:rFonts w:hint="eastAsia"/>
        </w:rPr>
        <w:t>软件项目成本管理理论基础</w:t>
      </w:r>
      <w:bookmarkEnd w:id="3"/>
    </w:p>
    <w:p w14:paraId="7DA52D79" w14:textId="77777777" w:rsidR="00DF4C01" w:rsidRDefault="00E86A66" w:rsidP="00E86A66">
      <w:pPr>
        <w:ind w:firstLine="420"/>
      </w:pPr>
      <w:r>
        <w:rPr>
          <w:rFonts w:hint="eastAsia"/>
        </w:rPr>
        <w:t>软件的成本作为一个经济学范畴，反应软件产品在其生产过程中所耗费的各项费用，为原材料、设备、动力、折旧、人工费、管理费用、财务费用等项开支的总和。软件项目管理的三个要素是时间进度、成本和质量，成本管理是软件项目管理的主要内容。软件项目成本管理就是根据企业的情况和项目的具体要求，利用公司既定的资源，在保证项目的进度、质量达到客户满意的情况下，对项目软件成本进行有效的组织、实施、控制、跟踪分析和考核等一系列管理活动，最大限度地降低项目成本，提高项目利润。</w:t>
      </w:r>
    </w:p>
    <w:p w14:paraId="44CE7C82" w14:textId="77777777" w:rsidR="00E86A66" w:rsidRDefault="00E86A66" w:rsidP="00E86A66">
      <w:pPr>
        <w:pStyle w:val="2"/>
        <w:numPr>
          <w:ilvl w:val="1"/>
          <w:numId w:val="4"/>
        </w:numPr>
      </w:pPr>
      <w:bookmarkStart w:id="4" w:name="_Toc24991927"/>
      <w:r>
        <w:rPr>
          <w:rFonts w:hint="eastAsia"/>
        </w:rPr>
        <w:t>软件项目成本管理过程</w:t>
      </w:r>
      <w:bookmarkEnd w:id="4"/>
    </w:p>
    <w:p w14:paraId="408B6350" w14:textId="77777777" w:rsidR="00E86A66" w:rsidRDefault="00E86A66" w:rsidP="001769ED">
      <w:pPr>
        <w:ind w:firstLine="420"/>
      </w:pPr>
      <w:r>
        <w:rPr>
          <w:rFonts w:hint="eastAsia"/>
        </w:rPr>
        <w:t>项目成本管理包含所有为了保证项目在预算内完成的过程。一般包括以下几个过程：</w:t>
      </w:r>
    </w:p>
    <w:p w14:paraId="3E6DD6F8" w14:textId="77777777" w:rsidR="001769ED" w:rsidRPr="00E86A66" w:rsidRDefault="001769ED" w:rsidP="001769E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资源计划。计划所需的资源包括决定为实施项目活动需要使用什么资源（人员、设备和物资）以及每种资源的用量，其主要输出是一个资源需求清单。一般来说，软件项目需要的资源主要包括人力和硬件设备两大部分。资源计划是为了完成项目活动所需的各类资源及其数量。</w:t>
      </w:r>
    </w:p>
    <w:p w14:paraId="16DCB8F2" w14:textId="77777777" w:rsidR="00DF4C01" w:rsidRDefault="00E00CDB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）成本估算。成本估算包括估计完成项目所需资源成本的近似值。其主要输出</w:t>
      </w:r>
      <w:proofErr w:type="gramStart"/>
      <w:r>
        <w:rPr>
          <w:rFonts w:hint="eastAsia"/>
        </w:rPr>
        <w:t>时成本</w:t>
      </w:r>
      <w:proofErr w:type="gramEnd"/>
      <w:r>
        <w:rPr>
          <w:rFonts w:hint="eastAsia"/>
        </w:rPr>
        <w:t>管理计划。成本估算主要是开发一个完成项目活动所需要资源的大概成本估计。在传统的项目管理中，一般依靠个人经验对被分解后的较小的活动进行估计，然后求其和为总体成本。成本估算是成本管理中非常重要的部分，精确的成本估算是进行软件成本管理的重要条件。</w:t>
      </w:r>
    </w:p>
    <w:p w14:paraId="2CAFCF04" w14:textId="77777777" w:rsidR="00E00CDB" w:rsidRDefault="00E00CDB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）成本预算。成本预算是分配整体成本到每一个工作任务，即将整个成本估算配置到各单项工作，以建立一个衡量绩效的基准计划。其主要输出</w:t>
      </w:r>
      <w:proofErr w:type="gramStart"/>
      <w:r>
        <w:rPr>
          <w:rFonts w:hint="eastAsia"/>
        </w:rPr>
        <w:t>时成本</w:t>
      </w:r>
      <w:proofErr w:type="gramEnd"/>
      <w:r>
        <w:rPr>
          <w:rFonts w:hint="eastAsia"/>
        </w:rPr>
        <w:t>基线。预算可以采用两种方法，其一，是自上而下法，在项目总成本之内按照每一工作包的相关工作范围来</w:t>
      </w:r>
      <w:r w:rsidR="008E28CC">
        <w:rPr>
          <w:rFonts w:hint="eastAsia"/>
        </w:rPr>
        <w:t>考察；其二，是自下而上法，由</w:t>
      </w:r>
      <w:proofErr w:type="gramStart"/>
      <w:r w:rsidR="008E28CC">
        <w:rPr>
          <w:rFonts w:hint="eastAsia"/>
        </w:rPr>
        <w:t>每各个</w:t>
      </w:r>
      <w:proofErr w:type="gramEnd"/>
      <w:r w:rsidR="008E28CC">
        <w:rPr>
          <w:rFonts w:hint="eastAsia"/>
        </w:rPr>
        <w:t>工作包的具体负责人进行预算估计，然后再进行平衡和控制。</w:t>
      </w:r>
    </w:p>
    <w:p w14:paraId="6FA5A1A5" w14:textId="77777777" w:rsidR="008E28CC" w:rsidRDefault="008E28CC"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成本控制。成本控制是控制项目预算的变更，根据成本基线来控制项目预算的变化，控制过程的主要输出是修正的成本估算、更新预算、纠正行动、完工估算和取得的经验教训。在一个项目的进行中，成本基准计划并非一成不变，而是随着用户的需求变化，项目的变更请求使基准计划可能会得到不断校正。最常用的方法</w:t>
      </w:r>
      <w:proofErr w:type="gramStart"/>
      <w:r>
        <w:rPr>
          <w:rFonts w:hint="eastAsia"/>
        </w:rPr>
        <w:t>是挣值分析</w:t>
      </w:r>
      <w:proofErr w:type="gramEnd"/>
      <w:r>
        <w:rPr>
          <w:rFonts w:hint="eastAsia"/>
        </w:rPr>
        <w:t>法，根据进度的多少衡量成本的开支，能够准确判断项目的状态。</w:t>
      </w:r>
    </w:p>
    <w:p w14:paraId="403724F0" w14:textId="77777777" w:rsidR="002016A3" w:rsidRDefault="008E28CC">
      <w:r>
        <w:tab/>
      </w:r>
      <w:r>
        <w:rPr>
          <w:rFonts w:hint="eastAsia"/>
        </w:rPr>
        <w:t>在整个过程中，成本估算使成本管理的重点和基础。有效的成本估算能增强成本管理计划的控制能力。通过软件成本估算提供软件项目的时间、空做了、成本分布等关键数据，这些数据有助于根据需求、环境的发展特征，对软件项目进行实时的过程控制，能够为每个项目阶段和活动提供正确的计划和控制基础，更好的加强软件成本管理。</w:t>
      </w:r>
    </w:p>
    <w:p w14:paraId="1E90D78B" w14:textId="77777777" w:rsidR="00DF4C01" w:rsidRDefault="009C0073" w:rsidP="002016A3">
      <w:pPr>
        <w:jc w:val="center"/>
      </w:pPr>
      <w:r>
        <w:rPr>
          <w:noProof/>
        </w:rPr>
        <w:drawing>
          <wp:inline distT="0" distB="0" distL="0" distR="0" wp14:anchorId="5C046ABE" wp14:editId="307FD264">
            <wp:extent cx="5514109" cy="3806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项目成本管理框架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" t="3183" r="3893" b="5751"/>
                    <a:stretch/>
                  </pic:blipFill>
                  <pic:spPr bwMode="auto">
                    <a:xfrm>
                      <a:off x="0" y="0"/>
                      <a:ext cx="5526331" cy="381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A67F" w14:textId="77777777" w:rsidR="00DF4C01" w:rsidRDefault="002016A3" w:rsidP="002016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项目成本管理框架</w:t>
      </w:r>
    </w:p>
    <w:p w14:paraId="4865160D" w14:textId="77777777" w:rsidR="00DF4C01" w:rsidRDefault="00DF4C01"/>
    <w:p w14:paraId="690BC83D" w14:textId="77777777" w:rsidR="00DF4C01" w:rsidRDefault="00DF4C01"/>
    <w:p w14:paraId="040DABFF" w14:textId="77777777" w:rsidR="00DF4C01" w:rsidRDefault="00DF4C01"/>
    <w:p w14:paraId="1B8C1554" w14:textId="77777777" w:rsidR="00DF4C01" w:rsidRDefault="00DF4C01"/>
    <w:p w14:paraId="681AFA20" w14:textId="77777777" w:rsidR="00DF4C01" w:rsidRDefault="00DF4C01"/>
    <w:p w14:paraId="6DFA89D2" w14:textId="77777777" w:rsidR="00DF4C01" w:rsidRDefault="00DF4C01"/>
    <w:p w14:paraId="3F862238" w14:textId="77777777" w:rsidR="001769ED" w:rsidRDefault="001769ED" w:rsidP="00C33D16">
      <w:pPr>
        <w:pStyle w:val="1"/>
        <w:ind w:left="0" w:firstLine="0"/>
      </w:pPr>
      <w:bookmarkStart w:id="5" w:name="_Toc24991928"/>
      <w:r>
        <w:rPr>
          <w:rFonts w:hint="eastAsia"/>
        </w:rPr>
        <w:lastRenderedPageBreak/>
        <w:t>资源计划</w:t>
      </w:r>
      <w:bookmarkEnd w:id="5"/>
    </w:p>
    <w:p w14:paraId="17DB8B99" w14:textId="77777777" w:rsidR="001D7FDB" w:rsidRPr="001D7FDB" w:rsidRDefault="001D7FDB" w:rsidP="001D7FDB">
      <w:pPr>
        <w:ind w:left="420"/>
      </w:pPr>
      <w:r>
        <w:rPr>
          <w:rFonts w:hint="eastAsia"/>
        </w:rPr>
        <w:t>根据团队头脑风暴及初步讨论与计划的结果，制定资源需求清单如下：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539"/>
        <w:gridCol w:w="1079"/>
        <w:gridCol w:w="1351"/>
        <w:gridCol w:w="807"/>
        <w:gridCol w:w="1178"/>
        <w:gridCol w:w="980"/>
      </w:tblGrid>
      <w:tr w:rsidR="00AC1252" w14:paraId="2AB7FAE3" w14:textId="77777777" w:rsidTr="009C0073">
        <w:tc>
          <w:tcPr>
            <w:tcW w:w="1696" w:type="dxa"/>
            <w:vMerge w:val="restart"/>
            <w:vAlign w:val="center"/>
          </w:tcPr>
          <w:p w14:paraId="5C872A79" w14:textId="77777777" w:rsidR="00910B1E" w:rsidRDefault="00910B1E" w:rsidP="00C33D16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资源种类</w:t>
            </w:r>
            <w:r>
              <w:rPr>
                <w:rFonts w:hint="eastAsia"/>
                <w:b/>
                <w:bCs/>
              </w:rPr>
              <w:t>/</w:t>
            </w:r>
          </w:p>
          <w:p w14:paraId="48753F25" w14:textId="77777777" w:rsidR="00910B1E" w:rsidRPr="000F5CDE" w:rsidRDefault="00910B1E" w:rsidP="00C33D16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项目生命周期</w:t>
            </w:r>
          </w:p>
        </w:tc>
        <w:tc>
          <w:tcPr>
            <w:tcW w:w="2618" w:type="dxa"/>
            <w:gridSpan w:val="2"/>
            <w:vAlign w:val="center"/>
          </w:tcPr>
          <w:p w14:paraId="55044A74" w14:textId="77777777" w:rsidR="00910B1E" w:rsidRPr="000F5CDE" w:rsidRDefault="00910B1E" w:rsidP="00C33D16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人力资源</w:t>
            </w:r>
          </w:p>
        </w:tc>
        <w:tc>
          <w:tcPr>
            <w:tcW w:w="2158" w:type="dxa"/>
            <w:gridSpan w:val="2"/>
            <w:vAlign w:val="center"/>
          </w:tcPr>
          <w:p w14:paraId="20A92014" w14:textId="77777777" w:rsidR="00910B1E" w:rsidRPr="000F5CDE" w:rsidRDefault="00910B1E" w:rsidP="00C33D16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设备资源</w:t>
            </w:r>
          </w:p>
        </w:tc>
        <w:tc>
          <w:tcPr>
            <w:tcW w:w="2158" w:type="dxa"/>
            <w:gridSpan w:val="2"/>
          </w:tcPr>
          <w:p w14:paraId="1340743D" w14:textId="77777777" w:rsidR="00910B1E" w:rsidRDefault="00910B1E" w:rsidP="00C33D16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辅助资源</w:t>
            </w:r>
          </w:p>
        </w:tc>
      </w:tr>
      <w:tr w:rsidR="00E34027" w14:paraId="1581D6DE" w14:textId="77777777" w:rsidTr="00C33D16">
        <w:trPr>
          <w:trHeight w:val="295"/>
        </w:trPr>
        <w:tc>
          <w:tcPr>
            <w:tcW w:w="1696" w:type="dxa"/>
            <w:vMerge/>
            <w:vAlign w:val="center"/>
          </w:tcPr>
          <w:p w14:paraId="6F20AF2D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53ED53F2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 w:rsidRPr="00910B1E">
              <w:rPr>
                <w:rFonts w:hint="eastAsia"/>
                <w:b/>
                <w:bCs/>
              </w:rPr>
              <w:t>工种</w:t>
            </w:r>
          </w:p>
        </w:tc>
        <w:tc>
          <w:tcPr>
            <w:tcW w:w="1079" w:type="dxa"/>
            <w:vAlign w:val="center"/>
          </w:tcPr>
          <w:p w14:paraId="52BA5BD5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 w:rsidRPr="00910B1E"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1351" w:type="dxa"/>
            <w:vAlign w:val="center"/>
          </w:tcPr>
          <w:p w14:paraId="5261C9F4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 w:rsidRPr="00910B1E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807" w:type="dxa"/>
            <w:vAlign w:val="center"/>
          </w:tcPr>
          <w:p w14:paraId="0C8D6BBD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 w:rsidRPr="00910B1E"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1178" w:type="dxa"/>
          </w:tcPr>
          <w:p w14:paraId="286AD9D3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980" w:type="dxa"/>
          </w:tcPr>
          <w:p w14:paraId="263334EB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数量</w:t>
            </w:r>
          </w:p>
        </w:tc>
      </w:tr>
      <w:tr w:rsidR="00E34027" w14:paraId="11F9DBF8" w14:textId="77777777" w:rsidTr="00C33D16">
        <w:trPr>
          <w:trHeight w:val="359"/>
        </w:trPr>
        <w:tc>
          <w:tcPr>
            <w:tcW w:w="1696" w:type="dxa"/>
            <w:vAlign w:val="center"/>
          </w:tcPr>
          <w:p w14:paraId="311CBEAB" w14:textId="77777777" w:rsidR="00E34027" w:rsidRPr="00910B1E" w:rsidRDefault="00E34027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项目整体阶段</w:t>
            </w:r>
          </w:p>
        </w:tc>
        <w:tc>
          <w:tcPr>
            <w:tcW w:w="1539" w:type="dxa"/>
            <w:vAlign w:val="center"/>
          </w:tcPr>
          <w:p w14:paraId="36CB6C8E" w14:textId="77777777" w:rsidR="00E34027" w:rsidRPr="00910B1E" w:rsidRDefault="00E34027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项目经理</w:t>
            </w:r>
          </w:p>
        </w:tc>
        <w:tc>
          <w:tcPr>
            <w:tcW w:w="1079" w:type="dxa"/>
            <w:vAlign w:val="center"/>
          </w:tcPr>
          <w:p w14:paraId="35105389" w14:textId="77777777" w:rsidR="00E34027" w:rsidRPr="00910B1E" w:rsidRDefault="00E34027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158" w:type="dxa"/>
            <w:gridSpan w:val="2"/>
            <w:vAlign w:val="center"/>
          </w:tcPr>
          <w:p w14:paraId="4E618157" w14:textId="77777777" w:rsidR="00E34027" w:rsidRPr="00910B1E" w:rsidRDefault="00E34027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2158" w:type="dxa"/>
            <w:gridSpan w:val="2"/>
            <w:vAlign w:val="center"/>
          </w:tcPr>
          <w:p w14:paraId="0DABC6E4" w14:textId="77777777" w:rsidR="00E34027" w:rsidRPr="00910B1E" w:rsidRDefault="00E34027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AC1252" w14:paraId="5D7BAD39" w14:textId="77777777" w:rsidTr="009C0073">
        <w:trPr>
          <w:trHeight w:val="374"/>
        </w:trPr>
        <w:tc>
          <w:tcPr>
            <w:tcW w:w="1696" w:type="dxa"/>
            <w:vAlign w:val="center"/>
          </w:tcPr>
          <w:p w14:paraId="397862FB" w14:textId="77777777" w:rsidR="00910B1E" w:rsidRPr="00910B1E" w:rsidRDefault="00910B1E" w:rsidP="00C33D16">
            <w:pPr>
              <w:jc w:val="center"/>
              <w:rPr>
                <w:b/>
                <w:bCs/>
              </w:rPr>
            </w:pPr>
            <w:r w:rsidRPr="00910B1E">
              <w:rPr>
                <w:rFonts w:hint="eastAsia"/>
                <w:b/>
                <w:bCs/>
              </w:rPr>
              <w:t>概念阶段</w:t>
            </w:r>
          </w:p>
        </w:tc>
        <w:tc>
          <w:tcPr>
            <w:tcW w:w="1539" w:type="dxa"/>
            <w:vAlign w:val="center"/>
          </w:tcPr>
          <w:p w14:paraId="5A79FF43" w14:textId="77777777" w:rsidR="00910B1E" w:rsidRPr="00910B1E" w:rsidRDefault="00910B1E" w:rsidP="00C33D16">
            <w:pPr>
              <w:jc w:val="center"/>
              <w:rPr>
                <w:sz w:val="15"/>
                <w:szCs w:val="15"/>
              </w:rPr>
            </w:pPr>
            <w:r w:rsidRPr="00910B1E">
              <w:rPr>
                <w:rFonts w:hint="eastAsia"/>
                <w:sz w:val="15"/>
                <w:szCs w:val="15"/>
              </w:rPr>
              <w:t>需求分析员</w:t>
            </w:r>
          </w:p>
        </w:tc>
        <w:tc>
          <w:tcPr>
            <w:tcW w:w="1079" w:type="dxa"/>
            <w:vAlign w:val="center"/>
          </w:tcPr>
          <w:p w14:paraId="1542A381" w14:textId="77777777" w:rsidR="00910B1E" w:rsidRPr="00910B1E" w:rsidRDefault="002E2B2D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38875080" w14:textId="77777777" w:rsidR="00910B1E" w:rsidRPr="00910B1E" w:rsidRDefault="00910B1E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3A2800AA" w14:textId="77777777" w:rsidR="00910B1E" w:rsidRPr="00910B1E" w:rsidRDefault="00910B1E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2BAE3C25" w14:textId="77777777" w:rsidR="00910B1E" w:rsidRPr="00910B1E" w:rsidRDefault="00910B1E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56462EBB" w14:textId="77777777" w:rsidR="00910B1E" w:rsidRPr="00910B1E" w:rsidRDefault="00910B1E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C624B8" w:rsidRPr="00910B1E" w14:paraId="5A398CC7" w14:textId="77777777" w:rsidTr="008A3BEF">
        <w:trPr>
          <w:trHeight w:val="374"/>
        </w:trPr>
        <w:tc>
          <w:tcPr>
            <w:tcW w:w="1696" w:type="dxa"/>
            <w:vMerge w:val="restart"/>
            <w:vAlign w:val="center"/>
          </w:tcPr>
          <w:p w14:paraId="6CB1561F" w14:textId="77777777" w:rsidR="00C624B8" w:rsidRDefault="00C624B8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计划阶段</w:t>
            </w:r>
          </w:p>
        </w:tc>
        <w:tc>
          <w:tcPr>
            <w:tcW w:w="1539" w:type="dxa"/>
            <w:vAlign w:val="center"/>
          </w:tcPr>
          <w:p w14:paraId="6A41CB1C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系统分析员</w:t>
            </w:r>
          </w:p>
        </w:tc>
        <w:tc>
          <w:tcPr>
            <w:tcW w:w="1079" w:type="dxa"/>
            <w:vAlign w:val="center"/>
          </w:tcPr>
          <w:p w14:paraId="7919E814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71E95195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1EEBA6F5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5170D926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71475FF7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C624B8" w:rsidRPr="00910B1E" w14:paraId="4786F9E3" w14:textId="77777777" w:rsidTr="008A3BEF">
        <w:trPr>
          <w:trHeight w:val="374"/>
        </w:trPr>
        <w:tc>
          <w:tcPr>
            <w:tcW w:w="1696" w:type="dxa"/>
            <w:vMerge/>
            <w:vAlign w:val="center"/>
          </w:tcPr>
          <w:p w14:paraId="6CDA867B" w14:textId="77777777" w:rsidR="00C624B8" w:rsidRDefault="00C624B8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166614DF" w14:textId="77777777" w:rsidR="00C624B8" w:rsidRDefault="00C624B8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系统管理员</w:t>
            </w:r>
          </w:p>
        </w:tc>
        <w:tc>
          <w:tcPr>
            <w:tcW w:w="1079" w:type="dxa"/>
            <w:vAlign w:val="center"/>
          </w:tcPr>
          <w:p w14:paraId="653B6FF9" w14:textId="77777777" w:rsidR="00C624B8" w:rsidRDefault="00C624B8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34438FCE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1EF09E57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0FF7348B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19A7702C" w14:textId="77777777" w:rsidR="00C624B8" w:rsidRPr="00910B1E" w:rsidRDefault="00C624B8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9C0073" w14:paraId="07F4182E" w14:textId="77777777" w:rsidTr="009C0073">
        <w:trPr>
          <w:trHeight w:val="374"/>
        </w:trPr>
        <w:tc>
          <w:tcPr>
            <w:tcW w:w="1696" w:type="dxa"/>
            <w:vMerge w:val="restart"/>
            <w:vAlign w:val="center"/>
          </w:tcPr>
          <w:p w14:paraId="202D5242" w14:textId="77777777" w:rsidR="009C0073" w:rsidRPr="00910B1E" w:rsidRDefault="00C624B8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实施</w:t>
            </w:r>
            <w:r w:rsidR="001D7FDB">
              <w:rPr>
                <w:rFonts w:hint="eastAsia"/>
                <w:b/>
                <w:bCs/>
              </w:rPr>
              <w:t>阶段</w:t>
            </w:r>
          </w:p>
        </w:tc>
        <w:tc>
          <w:tcPr>
            <w:tcW w:w="1539" w:type="dxa"/>
            <w:vAlign w:val="center"/>
          </w:tcPr>
          <w:p w14:paraId="05B96AD2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</w:t>
            </w: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设计师</w:t>
            </w:r>
          </w:p>
        </w:tc>
        <w:tc>
          <w:tcPr>
            <w:tcW w:w="1079" w:type="dxa"/>
            <w:vAlign w:val="center"/>
          </w:tcPr>
          <w:p w14:paraId="3543C0A6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0342694A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英文域名</w:t>
            </w:r>
          </w:p>
        </w:tc>
        <w:tc>
          <w:tcPr>
            <w:tcW w:w="807" w:type="dxa"/>
            <w:vAlign w:val="center"/>
          </w:tcPr>
          <w:p w14:paraId="25CDEC37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178" w:type="dxa"/>
          </w:tcPr>
          <w:p w14:paraId="67EBB387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云盾证书服务</w:t>
            </w:r>
          </w:p>
        </w:tc>
        <w:tc>
          <w:tcPr>
            <w:tcW w:w="980" w:type="dxa"/>
          </w:tcPr>
          <w:p w14:paraId="58531FB4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9C0073" w14:paraId="3A43BE25" w14:textId="77777777" w:rsidTr="009C0073">
        <w:trPr>
          <w:trHeight w:val="374"/>
        </w:trPr>
        <w:tc>
          <w:tcPr>
            <w:tcW w:w="1696" w:type="dxa"/>
            <w:vMerge/>
            <w:vAlign w:val="center"/>
          </w:tcPr>
          <w:p w14:paraId="3A5063BE" w14:textId="77777777" w:rsidR="009C0073" w:rsidRDefault="009C0073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390F515B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前端工程师</w:t>
            </w:r>
          </w:p>
        </w:tc>
        <w:tc>
          <w:tcPr>
            <w:tcW w:w="1079" w:type="dxa"/>
            <w:vAlign w:val="center"/>
          </w:tcPr>
          <w:p w14:paraId="1BB0E807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351" w:type="dxa"/>
            <w:vAlign w:val="center"/>
          </w:tcPr>
          <w:p w14:paraId="6CC21175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DN</w:t>
            </w:r>
          </w:p>
        </w:tc>
        <w:tc>
          <w:tcPr>
            <w:tcW w:w="807" w:type="dxa"/>
            <w:vAlign w:val="center"/>
          </w:tcPr>
          <w:p w14:paraId="6C24A931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178" w:type="dxa"/>
          </w:tcPr>
          <w:p w14:paraId="557BA806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03E9C553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9C0073" w14:paraId="1AAED669" w14:textId="77777777" w:rsidTr="009C0073">
        <w:trPr>
          <w:trHeight w:val="374"/>
        </w:trPr>
        <w:tc>
          <w:tcPr>
            <w:tcW w:w="1696" w:type="dxa"/>
            <w:vMerge/>
            <w:vAlign w:val="center"/>
          </w:tcPr>
          <w:p w14:paraId="53E265BC" w14:textId="77777777" w:rsidR="009C0073" w:rsidRDefault="009C0073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2F65C466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后端工程师</w:t>
            </w:r>
          </w:p>
        </w:tc>
        <w:tc>
          <w:tcPr>
            <w:tcW w:w="1079" w:type="dxa"/>
            <w:vAlign w:val="center"/>
          </w:tcPr>
          <w:p w14:paraId="6E2C547E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351" w:type="dxa"/>
            <w:vAlign w:val="center"/>
          </w:tcPr>
          <w:p w14:paraId="35B26501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轻</w:t>
            </w:r>
            <w:proofErr w:type="gramStart"/>
            <w:r>
              <w:rPr>
                <w:rFonts w:hint="eastAsia"/>
                <w:sz w:val="15"/>
                <w:szCs w:val="15"/>
              </w:rPr>
              <w:t>量应用</w:t>
            </w:r>
            <w:proofErr w:type="gramEnd"/>
            <w:r>
              <w:rPr>
                <w:rFonts w:hint="eastAsia"/>
                <w:sz w:val="15"/>
                <w:szCs w:val="15"/>
              </w:rPr>
              <w:t>服务器</w:t>
            </w:r>
          </w:p>
        </w:tc>
        <w:tc>
          <w:tcPr>
            <w:tcW w:w="807" w:type="dxa"/>
            <w:vAlign w:val="center"/>
          </w:tcPr>
          <w:p w14:paraId="17D99B53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178" w:type="dxa"/>
          </w:tcPr>
          <w:p w14:paraId="12288F54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390F4AA1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9C0073" w14:paraId="00734B3A" w14:textId="77777777" w:rsidTr="009C0073">
        <w:trPr>
          <w:trHeight w:val="374"/>
        </w:trPr>
        <w:tc>
          <w:tcPr>
            <w:tcW w:w="1696" w:type="dxa"/>
            <w:vMerge/>
            <w:vAlign w:val="center"/>
          </w:tcPr>
          <w:p w14:paraId="40643E68" w14:textId="77777777" w:rsidR="009C0073" w:rsidRDefault="009C0073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60BAE177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测试工程师</w:t>
            </w:r>
          </w:p>
        </w:tc>
        <w:tc>
          <w:tcPr>
            <w:tcW w:w="1079" w:type="dxa"/>
            <w:vAlign w:val="center"/>
          </w:tcPr>
          <w:p w14:paraId="7C686938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4C998520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3894F92A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4627803F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746FCF5E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9C0073" w14:paraId="08EA43A9" w14:textId="77777777" w:rsidTr="009C0073">
        <w:trPr>
          <w:trHeight w:val="374"/>
        </w:trPr>
        <w:tc>
          <w:tcPr>
            <w:tcW w:w="1696" w:type="dxa"/>
            <w:vMerge/>
            <w:vAlign w:val="center"/>
          </w:tcPr>
          <w:p w14:paraId="6219B022" w14:textId="77777777" w:rsidR="009C0073" w:rsidRDefault="009C0073" w:rsidP="00C33D16">
            <w:pPr>
              <w:jc w:val="center"/>
              <w:rPr>
                <w:b/>
                <w:bCs/>
              </w:rPr>
            </w:pPr>
          </w:p>
        </w:tc>
        <w:tc>
          <w:tcPr>
            <w:tcW w:w="1539" w:type="dxa"/>
            <w:vAlign w:val="center"/>
          </w:tcPr>
          <w:p w14:paraId="0E86EDCF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系统管理员</w:t>
            </w:r>
          </w:p>
        </w:tc>
        <w:tc>
          <w:tcPr>
            <w:tcW w:w="1079" w:type="dxa"/>
            <w:vAlign w:val="center"/>
          </w:tcPr>
          <w:p w14:paraId="695DDAE4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50A33B9D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2132C742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341304EC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58B09252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</w:tr>
      <w:tr w:rsidR="009C0073" w14:paraId="767A373D" w14:textId="77777777" w:rsidTr="00C33D16">
        <w:trPr>
          <w:trHeight w:val="341"/>
        </w:trPr>
        <w:tc>
          <w:tcPr>
            <w:tcW w:w="1696" w:type="dxa"/>
            <w:vAlign w:val="center"/>
          </w:tcPr>
          <w:p w14:paraId="1E326524" w14:textId="77777777" w:rsidR="009C0073" w:rsidRDefault="009C0073" w:rsidP="00C33D1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收尾阶段</w:t>
            </w:r>
          </w:p>
        </w:tc>
        <w:tc>
          <w:tcPr>
            <w:tcW w:w="1539" w:type="dxa"/>
            <w:vAlign w:val="center"/>
          </w:tcPr>
          <w:p w14:paraId="0E5ED924" w14:textId="77777777" w:rsidR="009C0073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需求分析员</w:t>
            </w:r>
          </w:p>
        </w:tc>
        <w:tc>
          <w:tcPr>
            <w:tcW w:w="1079" w:type="dxa"/>
            <w:vAlign w:val="center"/>
          </w:tcPr>
          <w:p w14:paraId="67BD035B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351" w:type="dxa"/>
            <w:vAlign w:val="center"/>
          </w:tcPr>
          <w:p w14:paraId="5936AC9F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807" w:type="dxa"/>
            <w:vAlign w:val="center"/>
          </w:tcPr>
          <w:p w14:paraId="2189458D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178" w:type="dxa"/>
          </w:tcPr>
          <w:p w14:paraId="2A3DFA61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980" w:type="dxa"/>
          </w:tcPr>
          <w:p w14:paraId="26BB3202" w14:textId="77777777" w:rsidR="009C0073" w:rsidRPr="00910B1E" w:rsidRDefault="009C0073" w:rsidP="00C33D16">
            <w:pPr>
              <w:jc w:val="center"/>
              <w:rPr>
                <w:sz w:val="15"/>
                <w:szCs w:val="15"/>
              </w:rPr>
            </w:pPr>
          </w:p>
        </w:tc>
      </w:tr>
    </w:tbl>
    <w:p w14:paraId="49A6080F" w14:textId="77777777" w:rsidR="001769ED" w:rsidRDefault="001769ED" w:rsidP="00182AF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资源需求清单</w:t>
      </w:r>
    </w:p>
    <w:p w14:paraId="01900CAE" w14:textId="77777777" w:rsidR="00182AF5" w:rsidRDefault="00182AF5" w:rsidP="00182AF5">
      <w:pPr>
        <w:jc w:val="center"/>
      </w:pPr>
    </w:p>
    <w:p w14:paraId="0E4331E7" w14:textId="77777777" w:rsidR="00182AF5" w:rsidRDefault="00182AF5" w:rsidP="00182AF5">
      <w:pPr>
        <w:jc w:val="center"/>
      </w:pPr>
    </w:p>
    <w:p w14:paraId="42DE115C" w14:textId="77777777" w:rsidR="00182AF5" w:rsidRDefault="00182AF5" w:rsidP="00182AF5">
      <w:pPr>
        <w:jc w:val="center"/>
      </w:pPr>
    </w:p>
    <w:p w14:paraId="5C4CBC5E" w14:textId="77777777" w:rsidR="00182AF5" w:rsidRDefault="00182AF5" w:rsidP="00182AF5">
      <w:pPr>
        <w:jc w:val="center"/>
      </w:pPr>
    </w:p>
    <w:p w14:paraId="06E33E50" w14:textId="77777777" w:rsidR="00182AF5" w:rsidRDefault="00182AF5" w:rsidP="00182AF5">
      <w:pPr>
        <w:jc w:val="center"/>
      </w:pPr>
    </w:p>
    <w:p w14:paraId="56DA4692" w14:textId="77777777" w:rsidR="00182AF5" w:rsidRDefault="00182AF5" w:rsidP="00182AF5">
      <w:pPr>
        <w:jc w:val="center"/>
      </w:pPr>
    </w:p>
    <w:p w14:paraId="0ED24222" w14:textId="77777777" w:rsidR="00182AF5" w:rsidRDefault="00182AF5" w:rsidP="00182AF5">
      <w:pPr>
        <w:jc w:val="center"/>
      </w:pPr>
    </w:p>
    <w:p w14:paraId="333FC5D4" w14:textId="77777777" w:rsidR="00182AF5" w:rsidRDefault="00182AF5" w:rsidP="00182AF5">
      <w:pPr>
        <w:jc w:val="center"/>
      </w:pPr>
    </w:p>
    <w:p w14:paraId="309527B0" w14:textId="77777777" w:rsidR="00182AF5" w:rsidRDefault="00182AF5" w:rsidP="00182AF5">
      <w:pPr>
        <w:jc w:val="center"/>
      </w:pPr>
    </w:p>
    <w:p w14:paraId="65206453" w14:textId="77777777" w:rsidR="00182AF5" w:rsidRDefault="00182AF5" w:rsidP="00182AF5">
      <w:pPr>
        <w:jc w:val="center"/>
      </w:pPr>
    </w:p>
    <w:p w14:paraId="26B5B8BE" w14:textId="77777777" w:rsidR="00182AF5" w:rsidRDefault="00182AF5" w:rsidP="00182AF5">
      <w:pPr>
        <w:jc w:val="center"/>
      </w:pPr>
    </w:p>
    <w:p w14:paraId="247D1CC7" w14:textId="77777777" w:rsidR="00C33D16" w:rsidRDefault="00C33D16" w:rsidP="00182AF5">
      <w:pPr>
        <w:jc w:val="center"/>
      </w:pPr>
    </w:p>
    <w:p w14:paraId="6EC5CA45" w14:textId="77777777" w:rsidR="00C33D16" w:rsidRDefault="00C33D16" w:rsidP="00182AF5">
      <w:pPr>
        <w:jc w:val="center"/>
      </w:pPr>
    </w:p>
    <w:p w14:paraId="34ED99F3" w14:textId="77777777" w:rsidR="00AC1252" w:rsidRDefault="00AC1252" w:rsidP="00C33D16">
      <w:pPr>
        <w:pStyle w:val="1"/>
        <w:ind w:left="0" w:firstLine="0"/>
      </w:pPr>
      <w:bookmarkStart w:id="6" w:name="_Toc24991929"/>
      <w:r>
        <w:rPr>
          <w:rFonts w:hint="eastAsia"/>
        </w:rPr>
        <w:lastRenderedPageBreak/>
        <w:t>成本估算</w:t>
      </w:r>
      <w:bookmarkEnd w:id="6"/>
    </w:p>
    <w:p w14:paraId="1A37D3E0" w14:textId="77777777" w:rsidR="00E00CDB" w:rsidRDefault="00E00CDB" w:rsidP="00E00CDB">
      <w:pPr>
        <w:ind w:left="420"/>
      </w:pPr>
      <w:r>
        <w:rPr>
          <w:rFonts w:hint="eastAsia"/>
        </w:rPr>
        <w:t>根据估算，本项目所需总成本约为</w:t>
      </w:r>
      <w:r w:rsidRPr="00E00CDB">
        <w:rPr>
          <w:rFonts w:hint="eastAsia"/>
          <w:b/>
          <w:bCs/>
        </w:rPr>
        <w:t>1</w:t>
      </w:r>
      <w:r w:rsidR="00365468">
        <w:rPr>
          <w:rFonts w:hint="eastAsia"/>
          <w:b/>
          <w:bCs/>
        </w:rPr>
        <w:t>4383</w:t>
      </w:r>
      <w:r w:rsidRPr="00E00CDB">
        <w:rPr>
          <w:rFonts w:hint="eastAsia"/>
          <w:b/>
          <w:bCs/>
        </w:rPr>
        <w:t>元</w:t>
      </w:r>
      <w:r>
        <w:rPr>
          <w:rFonts w:hint="eastAsia"/>
        </w:rPr>
        <w:t>。</w:t>
      </w:r>
    </w:p>
    <w:p w14:paraId="6AC7EE9F" w14:textId="77777777" w:rsidR="00E00CDB" w:rsidRPr="00E00CDB" w:rsidRDefault="00E00CDB" w:rsidP="00E00CDB">
      <w:pPr>
        <w:ind w:left="420"/>
      </w:pPr>
      <w:r>
        <w:rPr>
          <w:rFonts w:hint="eastAsia"/>
        </w:rPr>
        <w:t>具体估算如下：</w:t>
      </w:r>
    </w:p>
    <w:p w14:paraId="131A3716" w14:textId="77777777" w:rsidR="00E00CDB" w:rsidRDefault="00AC1252" w:rsidP="00E00CDB">
      <w:pPr>
        <w:pStyle w:val="2"/>
      </w:pPr>
      <w:bookmarkStart w:id="7" w:name="_Toc24991930"/>
      <w:r>
        <w:rPr>
          <w:rFonts w:hint="eastAsia"/>
        </w:rPr>
        <w:t>人力资源成本估算</w:t>
      </w:r>
      <w:bookmarkEnd w:id="7"/>
    </w:p>
    <w:p w14:paraId="6FBFFB11" w14:textId="77777777" w:rsidR="00471529" w:rsidRPr="00471529" w:rsidRDefault="00471529" w:rsidP="00471529"/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55"/>
        <w:gridCol w:w="2759"/>
        <w:gridCol w:w="1918"/>
        <w:gridCol w:w="2398"/>
      </w:tblGrid>
      <w:tr w:rsidR="00E34027" w:rsidRPr="00471529" w14:paraId="4D676D7F" w14:textId="77777777" w:rsidTr="00471529">
        <w:tc>
          <w:tcPr>
            <w:tcW w:w="1555" w:type="dxa"/>
            <w:vAlign w:val="center"/>
          </w:tcPr>
          <w:p w14:paraId="330F9E3B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工种</w:t>
            </w:r>
          </w:p>
        </w:tc>
        <w:tc>
          <w:tcPr>
            <w:tcW w:w="2759" w:type="dxa"/>
            <w:vAlign w:val="center"/>
          </w:tcPr>
          <w:p w14:paraId="79361C5D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预计工作量</w:t>
            </w:r>
            <w:r w:rsidR="000878CD" w:rsidRPr="00471529">
              <w:rPr>
                <w:rFonts w:ascii="宋体" w:eastAsia="宋体" w:hAnsi="宋体" w:hint="eastAsia"/>
                <w:b/>
                <w:bCs/>
              </w:rPr>
              <w:t xml:space="preserve"> </w:t>
            </w:r>
            <w:r w:rsidRPr="00471529">
              <w:rPr>
                <w:rFonts w:ascii="宋体" w:eastAsia="宋体" w:hAnsi="宋体" w:hint="eastAsia"/>
                <w:b/>
                <w:bCs/>
              </w:rPr>
              <w:t>/（人·时）</w:t>
            </w:r>
          </w:p>
        </w:tc>
        <w:tc>
          <w:tcPr>
            <w:tcW w:w="1918" w:type="dxa"/>
            <w:vAlign w:val="center"/>
          </w:tcPr>
          <w:p w14:paraId="2BEB214F" w14:textId="77777777" w:rsidR="000878CD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工时费用率</w:t>
            </w:r>
            <w:r w:rsidR="000878CD" w:rsidRPr="00471529">
              <w:rPr>
                <w:rFonts w:ascii="宋体" w:eastAsia="宋体" w:hAnsi="宋体" w:hint="eastAsia"/>
                <w:b/>
                <w:bCs/>
              </w:rPr>
              <w:t xml:space="preserve"> /（元/人·时）</w:t>
            </w:r>
          </w:p>
        </w:tc>
        <w:tc>
          <w:tcPr>
            <w:tcW w:w="2398" w:type="dxa"/>
            <w:vAlign w:val="center"/>
          </w:tcPr>
          <w:p w14:paraId="7669A18C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人力成本估算值</w:t>
            </w:r>
          </w:p>
        </w:tc>
      </w:tr>
      <w:tr w:rsidR="00E34027" w:rsidRPr="00471529" w14:paraId="5A20B0BF" w14:textId="77777777" w:rsidTr="00471529">
        <w:tc>
          <w:tcPr>
            <w:tcW w:w="1555" w:type="dxa"/>
            <w:vAlign w:val="center"/>
          </w:tcPr>
          <w:p w14:paraId="13E081DF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项目经理</w:t>
            </w:r>
          </w:p>
        </w:tc>
        <w:tc>
          <w:tcPr>
            <w:tcW w:w="2759" w:type="dxa"/>
            <w:vAlign w:val="center"/>
          </w:tcPr>
          <w:p w14:paraId="26E30E99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112</w:t>
            </w:r>
          </w:p>
        </w:tc>
        <w:tc>
          <w:tcPr>
            <w:tcW w:w="1918" w:type="dxa"/>
            <w:vAlign w:val="center"/>
          </w:tcPr>
          <w:p w14:paraId="6FB3BB1A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4</w:t>
            </w:r>
            <w:r w:rsidR="00F65DEA" w:rsidRPr="00471529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2398" w:type="dxa"/>
            <w:vAlign w:val="center"/>
          </w:tcPr>
          <w:p w14:paraId="5D1DC523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4480</w:t>
            </w:r>
          </w:p>
        </w:tc>
      </w:tr>
      <w:tr w:rsidR="00E34027" w:rsidRPr="00471529" w14:paraId="3CFA4C7C" w14:textId="77777777" w:rsidTr="00471529">
        <w:tc>
          <w:tcPr>
            <w:tcW w:w="1555" w:type="dxa"/>
            <w:vAlign w:val="center"/>
          </w:tcPr>
          <w:p w14:paraId="332971D8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需求分析员</w:t>
            </w:r>
          </w:p>
        </w:tc>
        <w:tc>
          <w:tcPr>
            <w:tcW w:w="2759" w:type="dxa"/>
            <w:vAlign w:val="center"/>
          </w:tcPr>
          <w:p w14:paraId="580138DE" w14:textId="77777777" w:rsidR="00E34027" w:rsidRPr="00471529" w:rsidRDefault="002E2B2D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24</w:t>
            </w:r>
          </w:p>
        </w:tc>
        <w:tc>
          <w:tcPr>
            <w:tcW w:w="1918" w:type="dxa"/>
            <w:vAlign w:val="center"/>
          </w:tcPr>
          <w:p w14:paraId="41EF8ED7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32</w:t>
            </w:r>
          </w:p>
        </w:tc>
        <w:tc>
          <w:tcPr>
            <w:tcW w:w="2398" w:type="dxa"/>
            <w:vAlign w:val="center"/>
          </w:tcPr>
          <w:p w14:paraId="1E47A10E" w14:textId="77777777" w:rsidR="00E34027" w:rsidRPr="00471529" w:rsidRDefault="002E2B2D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768</w:t>
            </w:r>
          </w:p>
        </w:tc>
      </w:tr>
      <w:tr w:rsidR="00E34027" w:rsidRPr="00471529" w14:paraId="368EE09D" w14:textId="77777777" w:rsidTr="00471529">
        <w:tc>
          <w:tcPr>
            <w:tcW w:w="1555" w:type="dxa"/>
            <w:vAlign w:val="center"/>
          </w:tcPr>
          <w:p w14:paraId="695505F0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系统分析员</w:t>
            </w:r>
          </w:p>
        </w:tc>
        <w:tc>
          <w:tcPr>
            <w:tcW w:w="2759" w:type="dxa"/>
            <w:vAlign w:val="center"/>
          </w:tcPr>
          <w:p w14:paraId="7DD1C0AB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16</w:t>
            </w:r>
          </w:p>
        </w:tc>
        <w:tc>
          <w:tcPr>
            <w:tcW w:w="1918" w:type="dxa"/>
            <w:vAlign w:val="center"/>
          </w:tcPr>
          <w:p w14:paraId="72D96351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36</w:t>
            </w:r>
          </w:p>
        </w:tc>
        <w:tc>
          <w:tcPr>
            <w:tcW w:w="2398" w:type="dxa"/>
            <w:vAlign w:val="center"/>
          </w:tcPr>
          <w:p w14:paraId="18C41CBB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576</w:t>
            </w:r>
          </w:p>
        </w:tc>
      </w:tr>
      <w:tr w:rsidR="00E34027" w:rsidRPr="00471529" w14:paraId="4CECB933" w14:textId="77777777" w:rsidTr="00471529">
        <w:tc>
          <w:tcPr>
            <w:tcW w:w="1555" w:type="dxa"/>
            <w:vAlign w:val="center"/>
          </w:tcPr>
          <w:p w14:paraId="224BC718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U</w:t>
            </w:r>
            <w:r w:rsidRPr="00471529">
              <w:rPr>
                <w:rFonts w:ascii="宋体" w:eastAsia="宋体" w:hAnsi="宋体"/>
                <w:b/>
                <w:bCs/>
              </w:rPr>
              <w:t>I</w:t>
            </w:r>
            <w:r w:rsidRPr="00471529">
              <w:rPr>
                <w:rFonts w:ascii="宋体" w:eastAsia="宋体" w:hAnsi="宋体" w:hint="eastAsia"/>
                <w:b/>
                <w:bCs/>
              </w:rPr>
              <w:t>设计师</w:t>
            </w:r>
          </w:p>
        </w:tc>
        <w:tc>
          <w:tcPr>
            <w:tcW w:w="2759" w:type="dxa"/>
            <w:vAlign w:val="center"/>
          </w:tcPr>
          <w:p w14:paraId="5021B850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16</w:t>
            </w:r>
          </w:p>
        </w:tc>
        <w:tc>
          <w:tcPr>
            <w:tcW w:w="1918" w:type="dxa"/>
            <w:vAlign w:val="center"/>
          </w:tcPr>
          <w:p w14:paraId="38A8B1AD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35</w:t>
            </w:r>
          </w:p>
        </w:tc>
        <w:tc>
          <w:tcPr>
            <w:tcW w:w="2398" w:type="dxa"/>
            <w:vAlign w:val="center"/>
          </w:tcPr>
          <w:p w14:paraId="3AB500CE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560</w:t>
            </w:r>
          </w:p>
        </w:tc>
      </w:tr>
      <w:tr w:rsidR="00E34027" w:rsidRPr="00471529" w14:paraId="5983CD82" w14:textId="77777777" w:rsidTr="00471529">
        <w:tc>
          <w:tcPr>
            <w:tcW w:w="1555" w:type="dxa"/>
            <w:vAlign w:val="center"/>
          </w:tcPr>
          <w:p w14:paraId="3089B59E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前端工程师</w:t>
            </w:r>
          </w:p>
        </w:tc>
        <w:tc>
          <w:tcPr>
            <w:tcW w:w="2759" w:type="dxa"/>
            <w:vAlign w:val="center"/>
          </w:tcPr>
          <w:p w14:paraId="2E092AF1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64</w:t>
            </w:r>
          </w:p>
        </w:tc>
        <w:tc>
          <w:tcPr>
            <w:tcW w:w="1918" w:type="dxa"/>
            <w:vAlign w:val="center"/>
          </w:tcPr>
          <w:p w14:paraId="30C13066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35</w:t>
            </w:r>
          </w:p>
        </w:tc>
        <w:tc>
          <w:tcPr>
            <w:tcW w:w="2398" w:type="dxa"/>
            <w:vAlign w:val="center"/>
          </w:tcPr>
          <w:p w14:paraId="7E6A9284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2240</w:t>
            </w:r>
          </w:p>
        </w:tc>
      </w:tr>
      <w:tr w:rsidR="00E34027" w:rsidRPr="00471529" w14:paraId="07C78736" w14:textId="77777777" w:rsidTr="00471529">
        <w:tc>
          <w:tcPr>
            <w:tcW w:w="1555" w:type="dxa"/>
            <w:vAlign w:val="center"/>
          </w:tcPr>
          <w:p w14:paraId="306FE24C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后端工程师</w:t>
            </w:r>
          </w:p>
        </w:tc>
        <w:tc>
          <w:tcPr>
            <w:tcW w:w="2759" w:type="dxa"/>
            <w:vAlign w:val="center"/>
          </w:tcPr>
          <w:p w14:paraId="4F4950EE" w14:textId="77777777" w:rsidR="00E34027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96</w:t>
            </w:r>
          </w:p>
        </w:tc>
        <w:tc>
          <w:tcPr>
            <w:tcW w:w="1918" w:type="dxa"/>
            <w:vAlign w:val="center"/>
          </w:tcPr>
          <w:p w14:paraId="4AB293B3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38</w:t>
            </w:r>
          </w:p>
        </w:tc>
        <w:tc>
          <w:tcPr>
            <w:tcW w:w="2398" w:type="dxa"/>
            <w:vAlign w:val="center"/>
          </w:tcPr>
          <w:p w14:paraId="3FD920AE" w14:textId="77777777" w:rsidR="00E34027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3648</w:t>
            </w:r>
          </w:p>
        </w:tc>
      </w:tr>
      <w:tr w:rsidR="00E34027" w:rsidRPr="00471529" w14:paraId="395CB357" w14:textId="77777777" w:rsidTr="00471529">
        <w:tc>
          <w:tcPr>
            <w:tcW w:w="1555" w:type="dxa"/>
            <w:vAlign w:val="center"/>
          </w:tcPr>
          <w:p w14:paraId="0C9AC77C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测试工程师</w:t>
            </w:r>
          </w:p>
        </w:tc>
        <w:tc>
          <w:tcPr>
            <w:tcW w:w="2759" w:type="dxa"/>
            <w:vAlign w:val="center"/>
          </w:tcPr>
          <w:p w14:paraId="28E3A19C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16</w:t>
            </w:r>
          </w:p>
        </w:tc>
        <w:tc>
          <w:tcPr>
            <w:tcW w:w="1918" w:type="dxa"/>
            <w:vAlign w:val="center"/>
          </w:tcPr>
          <w:p w14:paraId="3FBBB50A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32</w:t>
            </w:r>
          </w:p>
        </w:tc>
        <w:tc>
          <w:tcPr>
            <w:tcW w:w="2398" w:type="dxa"/>
            <w:vAlign w:val="center"/>
          </w:tcPr>
          <w:p w14:paraId="1F1D1288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512</w:t>
            </w:r>
          </w:p>
        </w:tc>
      </w:tr>
      <w:tr w:rsidR="00E34027" w:rsidRPr="00471529" w14:paraId="11725DB1" w14:textId="77777777" w:rsidTr="00471529">
        <w:tc>
          <w:tcPr>
            <w:tcW w:w="1555" w:type="dxa"/>
            <w:vAlign w:val="center"/>
          </w:tcPr>
          <w:p w14:paraId="3458D278" w14:textId="77777777" w:rsidR="00E34027" w:rsidRPr="00471529" w:rsidRDefault="00E34027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系统管理员</w:t>
            </w:r>
          </w:p>
        </w:tc>
        <w:tc>
          <w:tcPr>
            <w:tcW w:w="2759" w:type="dxa"/>
            <w:vAlign w:val="center"/>
          </w:tcPr>
          <w:p w14:paraId="4E8F1278" w14:textId="77777777" w:rsidR="00E34027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40</w:t>
            </w:r>
          </w:p>
        </w:tc>
        <w:tc>
          <w:tcPr>
            <w:tcW w:w="1918" w:type="dxa"/>
            <w:vAlign w:val="center"/>
          </w:tcPr>
          <w:p w14:paraId="61C46D5E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35</w:t>
            </w:r>
          </w:p>
        </w:tc>
        <w:tc>
          <w:tcPr>
            <w:tcW w:w="2398" w:type="dxa"/>
            <w:vAlign w:val="center"/>
          </w:tcPr>
          <w:p w14:paraId="47A49EF1" w14:textId="77777777" w:rsidR="00E34027" w:rsidRPr="00471529" w:rsidRDefault="00F65DEA" w:rsidP="00471529">
            <w:pPr>
              <w:pStyle w:val="a9"/>
              <w:jc w:val="center"/>
              <w:rPr>
                <w:rFonts w:ascii="宋体" w:eastAsia="宋体" w:hAnsi="宋体"/>
              </w:rPr>
            </w:pPr>
            <w:r w:rsidRPr="00471529">
              <w:rPr>
                <w:rFonts w:ascii="宋体" w:eastAsia="宋体" w:hAnsi="宋体" w:hint="eastAsia"/>
              </w:rPr>
              <w:t>1</w:t>
            </w:r>
            <w:r w:rsidR="000878CD" w:rsidRPr="00471529">
              <w:rPr>
                <w:rFonts w:ascii="宋体" w:eastAsia="宋体" w:hAnsi="宋体" w:hint="eastAsia"/>
              </w:rPr>
              <w:t>400</w:t>
            </w:r>
          </w:p>
        </w:tc>
      </w:tr>
      <w:tr w:rsidR="000878CD" w:rsidRPr="00471529" w14:paraId="6EA95019" w14:textId="77777777" w:rsidTr="00471529">
        <w:tc>
          <w:tcPr>
            <w:tcW w:w="1555" w:type="dxa"/>
            <w:vAlign w:val="center"/>
          </w:tcPr>
          <w:p w14:paraId="6B81167B" w14:textId="77777777" w:rsidR="000878CD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合计</w:t>
            </w:r>
          </w:p>
        </w:tc>
        <w:tc>
          <w:tcPr>
            <w:tcW w:w="2759" w:type="dxa"/>
            <w:vAlign w:val="center"/>
          </w:tcPr>
          <w:p w14:paraId="52485BF4" w14:textId="77777777" w:rsidR="000878CD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376</w:t>
            </w:r>
          </w:p>
        </w:tc>
        <w:tc>
          <w:tcPr>
            <w:tcW w:w="1918" w:type="dxa"/>
            <w:vAlign w:val="center"/>
          </w:tcPr>
          <w:p w14:paraId="3CFC6F71" w14:textId="77777777" w:rsidR="000878CD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平均：37.04</w:t>
            </w:r>
          </w:p>
        </w:tc>
        <w:tc>
          <w:tcPr>
            <w:tcW w:w="2398" w:type="dxa"/>
            <w:vAlign w:val="center"/>
          </w:tcPr>
          <w:p w14:paraId="3B4C06B0" w14:textId="77777777" w:rsidR="000878CD" w:rsidRPr="00471529" w:rsidRDefault="000878CD" w:rsidP="0047152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471529">
              <w:rPr>
                <w:rFonts w:ascii="宋体" w:eastAsia="宋体" w:hAnsi="宋体" w:hint="eastAsia"/>
                <w:b/>
                <w:bCs/>
              </w:rPr>
              <w:t>1</w:t>
            </w:r>
            <w:r w:rsidR="00365468" w:rsidRPr="00471529">
              <w:rPr>
                <w:rFonts w:ascii="宋体" w:eastAsia="宋体" w:hAnsi="宋体" w:hint="eastAsia"/>
                <w:b/>
                <w:bCs/>
              </w:rPr>
              <w:t>4184</w:t>
            </w:r>
          </w:p>
        </w:tc>
      </w:tr>
    </w:tbl>
    <w:p w14:paraId="7072B7D4" w14:textId="77777777" w:rsidR="00DF4C01" w:rsidRDefault="002016A3" w:rsidP="002016A3">
      <w:pPr>
        <w:jc w:val="center"/>
      </w:pPr>
      <w:r>
        <w:rPr>
          <w:rFonts w:hint="eastAsia"/>
        </w:rPr>
        <w:t>表</w:t>
      </w:r>
      <w:r>
        <w:t xml:space="preserve">2 </w:t>
      </w:r>
      <w:r>
        <w:rPr>
          <w:rFonts w:hint="eastAsia"/>
        </w:rPr>
        <w:t>人力资源成本估算</w:t>
      </w:r>
    </w:p>
    <w:p w14:paraId="7C033DD1" w14:textId="77777777" w:rsidR="002016A3" w:rsidRDefault="002016A3"/>
    <w:p w14:paraId="23677A3B" w14:textId="77777777" w:rsidR="000878CD" w:rsidRPr="00C41959" w:rsidRDefault="000878CD" w:rsidP="000878CD">
      <w:pPr>
        <w:pStyle w:val="2"/>
        <w:rPr>
          <w:rStyle w:val="af4"/>
          <w:rFonts w:ascii="宋体" w:hAnsi="宋体"/>
          <w:b/>
          <w:bCs/>
        </w:rPr>
      </w:pPr>
      <w:bookmarkStart w:id="8" w:name="_Toc24991931"/>
      <w:r>
        <w:rPr>
          <w:rFonts w:hint="eastAsia"/>
        </w:rPr>
        <w:t>设备</w:t>
      </w:r>
      <w:r w:rsidR="00E00CDB">
        <w:rPr>
          <w:rFonts w:hint="eastAsia"/>
        </w:rPr>
        <w:t>资源</w:t>
      </w:r>
      <w:r>
        <w:rPr>
          <w:rFonts w:hint="eastAsia"/>
        </w:rPr>
        <w:t>成本估算</w:t>
      </w:r>
      <w:bookmarkEnd w:id="8"/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268"/>
        <w:gridCol w:w="2256"/>
      </w:tblGrid>
      <w:tr w:rsidR="000878CD" w:rsidRPr="00C41959" w14:paraId="55D8E30C" w14:textId="77777777" w:rsidTr="00C41959">
        <w:tc>
          <w:tcPr>
            <w:tcW w:w="1980" w:type="dxa"/>
            <w:vAlign w:val="center"/>
          </w:tcPr>
          <w:p w14:paraId="53C8F449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名称</w:t>
            </w:r>
          </w:p>
        </w:tc>
        <w:tc>
          <w:tcPr>
            <w:tcW w:w="2126" w:type="dxa"/>
            <w:vAlign w:val="center"/>
          </w:tcPr>
          <w:p w14:paraId="5F507FF7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数量</w:t>
            </w:r>
          </w:p>
        </w:tc>
        <w:tc>
          <w:tcPr>
            <w:tcW w:w="2268" w:type="dxa"/>
            <w:vAlign w:val="center"/>
          </w:tcPr>
          <w:p w14:paraId="2E4A12B4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单价 /（元）</w:t>
            </w:r>
          </w:p>
        </w:tc>
        <w:tc>
          <w:tcPr>
            <w:tcW w:w="2256" w:type="dxa"/>
            <w:vAlign w:val="center"/>
          </w:tcPr>
          <w:p w14:paraId="6ABC5369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总价 /（元）</w:t>
            </w:r>
          </w:p>
        </w:tc>
      </w:tr>
      <w:tr w:rsidR="000878CD" w:rsidRPr="00C41959" w14:paraId="0A47370E" w14:textId="77777777" w:rsidTr="00C41959">
        <w:tc>
          <w:tcPr>
            <w:tcW w:w="1980" w:type="dxa"/>
            <w:vAlign w:val="center"/>
          </w:tcPr>
          <w:p w14:paraId="7C8B1F85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英文域名</w:t>
            </w:r>
          </w:p>
        </w:tc>
        <w:tc>
          <w:tcPr>
            <w:tcW w:w="2126" w:type="dxa"/>
            <w:vAlign w:val="center"/>
          </w:tcPr>
          <w:p w14:paraId="00451B32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8" w:type="dxa"/>
            <w:vAlign w:val="center"/>
          </w:tcPr>
          <w:p w14:paraId="7630F399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55</w:t>
            </w:r>
          </w:p>
        </w:tc>
        <w:tc>
          <w:tcPr>
            <w:tcW w:w="2256" w:type="dxa"/>
            <w:vAlign w:val="center"/>
          </w:tcPr>
          <w:p w14:paraId="4EFE3BC1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55</w:t>
            </w:r>
          </w:p>
        </w:tc>
      </w:tr>
      <w:tr w:rsidR="000878CD" w:rsidRPr="00C41959" w14:paraId="09327C47" w14:textId="77777777" w:rsidTr="00C41959">
        <w:tc>
          <w:tcPr>
            <w:tcW w:w="1980" w:type="dxa"/>
            <w:vAlign w:val="center"/>
          </w:tcPr>
          <w:p w14:paraId="6917C2B0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C</w:t>
            </w:r>
            <w:r w:rsidRPr="00C41959">
              <w:rPr>
                <w:rFonts w:ascii="宋体" w:eastAsia="宋体" w:hAnsi="宋体"/>
                <w:b/>
                <w:bCs/>
              </w:rPr>
              <w:t>DN</w:t>
            </w:r>
          </w:p>
        </w:tc>
        <w:tc>
          <w:tcPr>
            <w:tcW w:w="2126" w:type="dxa"/>
            <w:vAlign w:val="center"/>
          </w:tcPr>
          <w:p w14:paraId="4F94D964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8" w:type="dxa"/>
            <w:vAlign w:val="center"/>
          </w:tcPr>
          <w:p w14:paraId="1C64AA0C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2256" w:type="dxa"/>
            <w:vAlign w:val="center"/>
          </w:tcPr>
          <w:p w14:paraId="5CDC443B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0</w:t>
            </w:r>
          </w:p>
        </w:tc>
      </w:tr>
      <w:tr w:rsidR="000878CD" w:rsidRPr="00C41959" w14:paraId="519C3AF5" w14:textId="77777777" w:rsidTr="00C41959">
        <w:tc>
          <w:tcPr>
            <w:tcW w:w="1980" w:type="dxa"/>
            <w:vAlign w:val="center"/>
          </w:tcPr>
          <w:p w14:paraId="70D67865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轻</w:t>
            </w:r>
            <w:proofErr w:type="gramStart"/>
            <w:r w:rsidRPr="00C41959">
              <w:rPr>
                <w:rFonts w:ascii="宋体" w:eastAsia="宋体" w:hAnsi="宋体" w:hint="eastAsia"/>
                <w:b/>
                <w:bCs/>
              </w:rPr>
              <w:t>量应用</w:t>
            </w:r>
            <w:proofErr w:type="gramEnd"/>
            <w:r w:rsidRPr="00C41959">
              <w:rPr>
                <w:rFonts w:ascii="宋体" w:eastAsia="宋体" w:hAnsi="宋体" w:hint="eastAsia"/>
                <w:b/>
                <w:bCs/>
              </w:rPr>
              <w:t>服务器</w:t>
            </w:r>
          </w:p>
        </w:tc>
        <w:tc>
          <w:tcPr>
            <w:tcW w:w="2126" w:type="dxa"/>
            <w:vAlign w:val="center"/>
          </w:tcPr>
          <w:p w14:paraId="6ED5BB44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8" w:type="dxa"/>
            <w:vAlign w:val="center"/>
          </w:tcPr>
          <w:p w14:paraId="187E1438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144</w:t>
            </w:r>
          </w:p>
        </w:tc>
        <w:tc>
          <w:tcPr>
            <w:tcW w:w="2256" w:type="dxa"/>
            <w:vAlign w:val="center"/>
          </w:tcPr>
          <w:p w14:paraId="37DA6D34" w14:textId="77777777" w:rsidR="000878CD" w:rsidRPr="00C41959" w:rsidRDefault="000878CD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144</w:t>
            </w:r>
          </w:p>
        </w:tc>
      </w:tr>
      <w:tr w:rsidR="00E00CDB" w:rsidRPr="00C41959" w14:paraId="21A8C397" w14:textId="77777777" w:rsidTr="00C41959">
        <w:tc>
          <w:tcPr>
            <w:tcW w:w="1980" w:type="dxa"/>
            <w:vAlign w:val="center"/>
          </w:tcPr>
          <w:p w14:paraId="718EA563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合计</w:t>
            </w:r>
          </w:p>
        </w:tc>
        <w:tc>
          <w:tcPr>
            <w:tcW w:w="2126" w:type="dxa"/>
            <w:vAlign w:val="center"/>
          </w:tcPr>
          <w:p w14:paraId="086BC5BF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/</w:t>
            </w:r>
          </w:p>
        </w:tc>
        <w:tc>
          <w:tcPr>
            <w:tcW w:w="2268" w:type="dxa"/>
            <w:vAlign w:val="center"/>
          </w:tcPr>
          <w:p w14:paraId="298DF0C0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/</w:t>
            </w:r>
          </w:p>
        </w:tc>
        <w:tc>
          <w:tcPr>
            <w:tcW w:w="2256" w:type="dxa"/>
            <w:vAlign w:val="center"/>
          </w:tcPr>
          <w:p w14:paraId="4559D0B7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199</w:t>
            </w:r>
          </w:p>
        </w:tc>
      </w:tr>
    </w:tbl>
    <w:p w14:paraId="626439CA" w14:textId="77777777" w:rsidR="002016A3" w:rsidRDefault="002016A3" w:rsidP="002016A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设备资源成本估算</w:t>
      </w:r>
    </w:p>
    <w:p w14:paraId="3A09F497" w14:textId="77777777" w:rsidR="000878CD" w:rsidRDefault="000878CD"/>
    <w:p w14:paraId="2AF92883" w14:textId="77777777" w:rsidR="00E00CDB" w:rsidRPr="00E86A66" w:rsidRDefault="00E00CDB" w:rsidP="00E00CDB">
      <w:pPr>
        <w:pStyle w:val="2"/>
        <w:rPr>
          <w:rStyle w:val="af4"/>
          <w:b/>
          <w:bCs/>
        </w:rPr>
      </w:pPr>
      <w:bookmarkStart w:id="9" w:name="_Toc24991932"/>
      <w:r>
        <w:rPr>
          <w:rFonts w:hint="eastAsia"/>
        </w:rPr>
        <w:t>辅助资源成本估算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268"/>
        <w:gridCol w:w="2256"/>
      </w:tblGrid>
      <w:tr w:rsidR="00E00CDB" w:rsidRPr="00E34027" w14:paraId="33D8548A" w14:textId="77777777" w:rsidTr="008E28CC">
        <w:tc>
          <w:tcPr>
            <w:tcW w:w="1980" w:type="dxa"/>
          </w:tcPr>
          <w:p w14:paraId="3393F365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名称</w:t>
            </w:r>
          </w:p>
        </w:tc>
        <w:tc>
          <w:tcPr>
            <w:tcW w:w="2126" w:type="dxa"/>
          </w:tcPr>
          <w:p w14:paraId="4DED404F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数量</w:t>
            </w:r>
          </w:p>
        </w:tc>
        <w:tc>
          <w:tcPr>
            <w:tcW w:w="2268" w:type="dxa"/>
          </w:tcPr>
          <w:p w14:paraId="21C8EFA4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单价 /（元）</w:t>
            </w:r>
          </w:p>
        </w:tc>
        <w:tc>
          <w:tcPr>
            <w:tcW w:w="2256" w:type="dxa"/>
          </w:tcPr>
          <w:p w14:paraId="349E315C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总价 /（元）</w:t>
            </w:r>
          </w:p>
        </w:tc>
      </w:tr>
      <w:tr w:rsidR="00E00CDB" w14:paraId="7BEA63A5" w14:textId="77777777" w:rsidTr="008E28CC">
        <w:tc>
          <w:tcPr>
            <w:tcW w:w="1980" w:type="dxa"/>
          </w:tcPr>
          <w:p w14:paraId="0D2FFBDE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云盾证书服务</w:t>
            </w:r>
          </w:p>
        </w:tc>
        <w:tc>
          <w:tcPr>
            <w:tcW w:w="2126" w:type="dxa"/>
          </w:tcPr>
          <w:p w14:paraId="04DE1CF0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8" w:type="dxa"/>
          </w:tcPr>
          <w:p w14:paraId="5808D9E2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2256" w:type="dxa"/>
          </w:tcPr>
          <w:p w14:paraId="669BA3DE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</w:rPr>
            </w:pPr>
            <w:r w:rsidRPr="00C41959">
              <w:rPr>
                <w:rFonts w:ascii="宋体" w:eastAsia="宋体" w:hAnsi="宋体" w:hint="eastAsia"/>
              </w:rPr>
              <w:t>0</w:t>
            </w:r>
          </w:p>
        </w:tc>
      </w:tr>
      <w:tr w:rsidR="00E00CDB" w14:paraId="7AD69B3E" w14:textId="77777777" w:rsidTr="008E28CC">
        <w:tc>
          <w:tcPr>
            <w:tcW w:w="1980" w:type="dxa"/>
          </w:tcPr>
          <w:p w14:paraId="69FDB5A3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合计</w:t>
            </w:r>
          </w:p>
        </w:tc>
        <w:tc>
          <w:tcPr>
            <w:tcW w:w="2126" w:type="dxa"/>
          </w:tcPr>
          <w:p w14:paraId="452E226E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/</w:t>
            </w:r>
          </w:p>
        </w:tc>
        <w:tc>
          <w:tcPr>
            <w:tcW w:w="2268" w:type="dxa"/>
          </w:tcPr>
          <w:p w14:paraId="15EBA53D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/</w:t>
            </w:r>
          </w:p>
        </w:tc>
        <w:tc>
          <w:tcPr>
            <w:tcW w:w="2256" w:type="dxa"/>
          </w:tcPr>
          <w:p w14:paraId="0C2ECF62" w14:textId="77777777" w:rsidR="00E00CDB" w:rsidRPr="00C41959" w:rsidRDefault="00E00CDB" w:rsidP="00C41959">
            <w:pPr>
              <w:pStyle w:val="a9"/>
              <w:jc w:val="center"/>
              <w:rPr>
                <w:rFonts w:ascii="宋体" w:eastAsia="宋体" w:hAnsi="宋体"/>
                <w:b/>
                <w:bCs/>
              </w:rPr>
            </w:pPr>
            <w:r w:rsidRPr="00C41959">
              <w:rPr>
                <w:rFonts w:ascii="宋体" w:eastAsia="宋体" w:hAnsi="宋体" w:hint="eastAsia"/>
                <w:b/>
                <w:bCs/>
              </w:rPr>
              <w:t>0</w:t>
            </w:r>
          </w:p>
        </w:tc>
      </w:tr>
    </w:tbl>
    <w:p w14:paraId="160EA604" w14:textId="77777777" w:rsidR="002016A3" w:rsidRDefault="002016A3" w:rsidP="002016A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辅助资源成本估算</w:t>
      </w:r>
    </w:p>
    <w:p w14:paraId="4B03B11B" w14:textId="77777777" w:rsidR="00E00CDB" w:rsidRDefault="00E00CDB"/>
    <w:p w14:paraId="67AE47DA" w14:textId="77777777" w:rsidR="00182AF5" w:rsidRPr="00AC1252" w:rsidRDefault="00182AF5"/>
    <w:p w14:paraId="24075761" w14:textId="77777777" w:rsidR="00DF4C01" w:rsidRDefault="00AC1252" w:rsidP="00C33D16">
      <w:pPr>
        <w:pStyle w:val="1"/>
        <w:ind w:left="0" w:firstLine="0"/>
      </w:pPr>
      <w:bookmarkStart w:id="10" w:name="_Toc24991933"/>
      <w:r>
        <w:rPr>
          <w:rFonts w:hint="eastAsia"/>
        </w:rPr>
        <w:lastRenderedPageBreak/>
        <w:t>成本预算</w:t>
      </w:r>
      <w:bookmarkEnd w:id="10"/>
    </w:p>
    <w:p w14:paraId="48AFEE44" w14:textId="77777777" w:rsidR="00144F9A" w:rsidRDefault="00144F9A" w:rsidP="00144F9A">
      <w:pPr>
        <w:pStyle w:val="2"/>
      </w:pPr>
      <w:bookmarkStart w:id="11" w:name="_Toc24991934"/>
      <w:r>
        <w:rPr>
          <w:rFonts w:hint="eastAsia"/>
        </w:rPr>
        <w:t>人力资源</w:t>
      </w:r>
      <w:r w:rsidR="00E05BA4">
        <w:rPr>
          <w:rFonts w:hint="eastAsia"/>
        </w:rPr>
        <w:t>成本预算</w:t>
      </w:r>
      <w:bookmarkEnd w:id="11"/>
    </w:p>
    <w:p w14:paraId="2054923A" w14:textId="77777777" w:rsidR="00144F9A" w:rsidRDefault="00446611" w:rsidP="00144F9A">
      <w:r>
        <w:rPr>
          <w:noProof/>
        </w:rPr>
        <w:drawing>
          <wp:inline distT="0" distB="0" distL="0" distR="0" wp14:anchorId="32B7183A" wp14:editId="35293101">
            <wp:extent cx="5189220" cy="3802380"/>
            <wp:effectExtent l="0" t="0" r="0" b="762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8140D009-1F10-48FE-8BC0-582E782B18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77A87A5" w14:textId="77777777" w:rsidR="00182AF5" w:rsidRPr="00144F9A" w:rsidRDefault="00BD6B5A" w:rsidP="002429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人力资源配置直方图</w:t>
      </w:r>
    </w:p>
    <w:p w14:paraId="62B2B735" w14:textId="77777777" w:rsidR="002E2B2D" w:rsidRDefault="00E05BA4">
      <w:r>
        <w:tab/>
      </w:r>
      <w:r>
        <w:rPr>
          <w:rFonts w:hint="eastAsia"/>
        </w:rPr>
        <w:t>各阶段</w:t>
      </w:r>
      <w:r w:rsidR="00365468">
        <w:rPr>
          <w:rFonts w:hint="eastAsia"/>
        </w:rPr>
        <w:t>人力资源</w:t>
      </w:r>
      <w:r>
        <w:rPr>
          <w:rFonts w:hint="eastAsia"/>
        </w:rPr>
        <w:t>成本预算如下：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0"/>
        <w:gridCol w:w="1590"/>
        <w:gridCol w:w="1700"/>
        <w:gridCol w:w="1806"/>
        <w:gridCol w:w="1797"/>
      </w:tblGrid>
      <w:tr w:rsidR="002E2B2D" w:rsidRPr="00E34027" w14:paraId="100FF395" w14:textId="77777777" w:rsidTr="00576DDD">
        <w:tc>
          <w:tcPr>
            <w:tcW w:w="1590" w:type="dxa"/>
          </w:tcPr>
          <w:p w14:paraId="7D2B462A" w14:textId="77777777" w:rsidR="002E2B2D" w:rsidRDefault="002E2B2D" w:rsidP="002E2B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阶段</w:t>
            </w:r>
          </w:p>
        </w:tc>
        <w:tc>
          <w:tcPr>
            <w:tcW w:w="1590" w:type="dxa"/>
          </w:tcPr>
          <w:p w14:paraId="002FB844" w14:textId="77777777" w:rsidR="002E2B2D" w:rsidRPr="00E34027" w:rsidRDefault="002E2B2D" w:rsidP="002E2B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概念阶段</w:t>
            </w:r>
          </w:p>
        </w:tc>
        <w:tc>
          <w:tcPr>
            <w:tcW w:w="1700" w:type="dxa"/>
          </w:tcPr>
          <w:p w14:paraId="41BCB7AF" w14:textId="77777777" w:rsidR="002E2B2D" w:rsidRPr="00E34027" w:rsidRDefault="002E2B2D" w:rsidP="002E2B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计划阶段</w:t>
            </w:r>
          </w:p>
        </w:tc>
        <w:tc>
          <w:tcPr>
            <w:tcW w:w="1806" w:type="dxa"/>
          </w:tcPr>
          <w:p w14:paraId="7FDF8A24" w14:textId="77777777" w:rsidR="002E2B2D" w:rsidRDefault="002E2B2D" w:rsidP="002E2B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实施阶段</w:t>
            </w:r>
          </w:p>
        </w:tc>
        <w:tc>
          <w:tcPr>
            <w:tcW w:w="1797" w:type="dxa"/>
          </w:tcPr>
          <w:p w14:paraId="3DC37FF0" w14:textId="77777777" w:rsidR="002E2B2D" w:rsidRPr="00E34027" w:rsidRDefault="002E2B2D" w:rsidP="002E2B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收尾阶段</w:t>
            </w:r>
          </w:p>
        </w:tc>
      </w:tr>
      <w:tr w:rsidR="002E2B2D" w14:paraId="2CD0EBE0" w14:textId="77777777" w:rsidTr="00576DDD">
        <w:tc>
          <w:tcPr>
            <w:tcW w:w="1590" w:type="dxa"/>
          </w:tcPr>
          <w:p w14:paraId="4F0042FD" w14:textId="77777777" w:rsidR="002E2B2D" w:rsidRPr="002E2B2D" w:rsidRDefault="002E2B2D" w:rsidP="002E2B2D">
            <w:pPr>
              <w:jc w:val="center"/>
              <w:rPr>
                <w:b/>
                <w:bCs/>
              </w:rPr>
            </w:pPr>
            <w:r w:rsidRPr="002E2B2D">
              <w:rPr>
                <w:rFonts w:hint="eastAsia"/>
                <w:b/>
                <w:bCs/>
              </w:rPr>
              <w:t>预算</w:t>
            </w:r>
            <w:r w:rsidRPr="002E2B2D">
              <w:rPr>
                <w:rFonts w:hint="eastAsia"/>
                <w:b/>
                <w:bCs/>
              </w:rPr>
              <w:t xml:space="preserve"> /</w:t>
            </w:r>
            <w:r w:rsidRPr="002E2B2D">
              <w:rPr>
                <w:b/>
                <w:bCs/>
              </w:rPr>
              <w:t xml:space="preserve"> </w:t>
            </w:r>
            <w:r w:rsidRPr="002E2B2D">
              <w:rPr>
                <w:rFonts w:hint="eastAsia"/>
                <w:b/>
                <w:bCs/>
              </w:rPr>
              <w:t>（元）</w:t>
            </w:r>
          </w:p>
        </w:tc>
        <w:tc>
          <w:tcPr>
            <w:tcW w:w="1590" w:type="dxa"/>
          </w:tcPr>
          <w:p w14:paraId="5816D606" w14:textId="77777777" w:rsidR="002E2B2D" w:rsidRPr="00E34027" w:rsidRDefault="00446611" w:rsidP="002E2B2D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1504</w:t>
            </w:r>
          </w:p>
        </w:tc>
        <w:tc>
          <w:tcPr>
            <w:tcW w:w="1700" w:type="dxa"/>
          </w:tcPr>
          <w:p w14:paraId="7F1D9684" w14:textId="77777777" w:rsidR="002E2B2D" w:rsidRDefault="00446611" w:rsidP="002E2B2D">
            <w:pPr>
              <w:jc w:val="center"/>
            </w:pPr>
            <w:r>
              <w:rPr>
                <w:rFonts w:hint="eastAsia"/>
              </w:rPr>
              <w:t>2396</w:t>
            </w:r>
          </w:p>
        </w:tc>
        <w:tc>
          <w:tcPr>
            <w:tcW w:w="1806" w:type="dxa"/>
          </w:tcPr>
          <w:p w14:paraId="2D244D33" w14:textId="77777777" w:rsidR="002E2B2D" w:rsidRDefault="00365468" w:rsidP="002E2B2D">
            <w:pPr>
              <w:jc w:val="center"/>
            </w:pPr>
            <w:r>
              <w:rPr>
                <w:rFonts w:hint="eastAsia"/>
              </w:rPr>
              <w:t>8780</w:t>
            </w:r>
          </w:p>
        </w:tc>
        <w:tc>
          <w:tcPr>
            <w:tcW w:w="1797" w:type="dxa"/>
          </w:tcPr>
          <w:p w14:paraId="64B2721F" w14:textId="77777777" w:rsidR="002E2B2D" w:rsidRDefault="00365468" w:rsidP="002E2B2D">
            <w:pPr>
              <w:jc w:val="center"/>
            </w:pPr>
            <w:r>
              <w:rPr>
                <w:rFonts w:hint="eastAsia"/>
              </w:rPr>
              <w:t>1504</w:t>
            </w:r>
          </w:p>
        </w:tc>
      </w:tr>
    </w:tbl>
    <w:p w14:paraId="65F5B755" w14:textId="77777777" w:rsidR="00BD6B5A" w:rsidRDefault="00BD6B5A" w:rsidP="00BD6B5A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各阶段人力资源成本预算</w:t>
      </w:r>
    </w:p>
    <w:p w14:paraId="1E87123F" w14:textId="77777777" w:rsidR="001D7FDB" w:rsidRDefault="001D7FDB"/>
    <w:p w14:paraId="3ED3B09C" w14:textId="77777777" w:rsidR="00365468" w:rsidRDefault="00365468">
      <w:r>
        <w:tab/>
      </w:r>
      <w:bookmarkStart w:id="12" w:name="_GoBack"/>
      <w:bookmarkEnd w:id="12"/>
      <w:r>
        <w:rPr>
          <w:rFonts w:hint="eastAsia"/>
        </w:rPr>
        <w:t>若将采购成本</w:t>
      </w:r>
      <w:r w:rsidR="00BD6B5A">
        <w:rPr>
          <w:rFonts w:hint="eastAsia"/>
        </w:rPr>
        <w:t>添加</w:t>
      </w:r>
      <w:proofErr w:type="gramStart"/>
      <w:r w:rsidR="00BD6B5A">
        <w:rPr>
          <w:rFonts w:hint="eastAsia"/>
        </w:rPr>
        <w:t>至计划</w:t>
      </w:r>
      <w:proofErr w:type="gramEnd"/>
      <w:r w:rsidR="00BD6B5A">
        <w:rPr>
          <w:rFonts w:hint="eastAsia"/>
        </w:rPr>
        <w:t>阶段，则更新的各阶段成本预算如下：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0"/>
        <w:gridCol w:w="1590"/>
        <w:gridCol w:w="1700"/>
        <w:gridCol w:w="1806"/>
        <w:gridCol w:w="1797"/>
      </w:tblGrid>
      <w:tr w:rsidR="00BD6B5A" w:rsidRPr="00E34027" w14:paraId="6AEA23F6" w14:textId="77777777" w:rsidTr="009C21A5">
        <w:tc>
          <w:tcPr>
            <w:tcW w:w="1590" w:type="dxa"/>
            <w:vAlign w:val="center"/>
          </w:tcPr>
          <w:p w14:paraId="5A2B3393" w14:textId="77777777" w:rsidR="00BD6B5A" w:rsidRDefault="00BD6B5A" w:rsidP="009C21A5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阶段</w:t>
            </w:r>
          </w:p>
        </w:tc>
        <w:tc>
          <w:tcPr>
            <w:tcW w:w="1590" w:type="dxa"/>
            <w:vAlign w:val="center"/>
          </w:tcPr>
          <w:p w14:paraId="4666859D" w14:textId="77777777" w:rsidR="00BD6B5A" w:rsidRPr="00E34027" w:rsidRDefault="00BD6B5A" w:rsidP="009C21A5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概念阶段</w:t>
            </w:r>
          </w:p>
        </w:tc>
        <w:tc>
          <w:tcPr>
            <w:tcW w:w="1700" w:type="dxa"/>
            <w:vAlign w:val="center"/>
          </w:tcPr>
          <w:p w14:paraId="6620B17F" w14:textId="77777777" w:rsidR="00BD6B5A" w:rsidRPr="00E34027" w:rsidRDefault="00BD6B5A" w:rsidP="009C21A5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计划阶段</w:t>
            </w:r>
          </w:p>
        </w:tc>
        <w:tc>
          <w:tcPr>
            <w:tcW w:w="1806" w:type="dxa"/>
            <w:vAlign w:val="center"/>
          </w:tcPr>
          <w:p w14:paraId="0F4650B2" w14:textId="77777777" w:rsidR="00BD6B5A" w:rsidRDefault="00BD6B5A" w:rsidP="009C21A5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实施阶段</w:t>
            </w:r>
          </w:p>
        </w:tc>
        <w:tc>
          <w:tcPr>
            <w:tcW w:w="1797" w:type="dxa"/>
            <w:vAlign w:val="center"/>
          </w:tcPr>
          <w:p w14:paraId="1792844C" w14:textId="77777777" w:rsidR="00BD6B5A" w:rsidRPr="00E34027" w:rsidRDefault="00BD6B5A" w:rsidP="009C21A5">
            <w:pP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收尾阶段</w:t>
            </w:r>
          </w:p>
        </w:tc>
      </w:tr>
      <w:tr w:rsidR="00BD6B5A" w14:paraId="3C48DF6A" w14:textId="77777777" w:rsidTr="009C21A5">
        <w:tc>
          <w:tcPr>
            <w:tcW w:w="1590" w:type="dxa"/>
            <w:vAlign w:val="center"/>
          </w:tcPr>
          <w:p w14:paraId="337271BB" w14:textId="77777777" w:rsidR="00BD6B5A" w:rsidRPr="002E2B2D" w:rsidRDefault="00BD6B5A" w:rsidP="009C21A5">
            <w:pPr>
              <w:spacing w:after="0"/>
              <w:jc w:val="center"/>
              <w:rPr>
                <w:b/>
                <w:bCs/>
              </w:rPr>
            </w:pPr>
            <w:r w:rsidRPr="002E2B2D">
              <w:rPr>
                <w:rFonts w:hint="eastAsia"/>
                <w:b/>
                <w:bCs/>
              </w:rPr>
              <w:t>预算</w:t>
            </w:r>
            <w:r w:rsidRPr="002E2B2D">
              <w:rPr>
                <w:rFonts w:hint="eastAsia"/>
                <w:b/>
                <w:bCs/>
              </w:rPr>
              <w:t xml:space="preserve"> /</w:t>
            </w:r>
            <w:r w:rsidRPr="002E2B2D">
              <w:rPr>
                <w:b/>
                <w:bCs/>
              </w:rPr>
              <w:t xml:space="preserve"> </w:t>
            </w:r>
            <w:r w:rsidRPr="002E2B2D">
              <w:rPr>
                <w:rFonts w:hint="eastAsia"/>
                <w:b/>
                <w:bCs/>
              </w:rPr>
              <w:t>（元）</w:t>
            </w:r>
          </w:p>
        </w:tc>
        <w:tc>
          <w:tcPr>
            <w:tcW w:w="1590" w:type="dxa"/>
            <w:vAlign w:val="center"/>
          </w:tcPr>
          <w:p w14:paraId="4881D2FF" w14:textId="77777777" w:rsidR="00BD6B5A" w:rsidRPr="00E34027" w:rsidRDefault="00446611" w:rsidP="009C21A5">
            <w:pPr>
              <w:spacing w:after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1504</w:t>
            </w:r>
          </w:p>
        </w:tc>
        <w:tc>
          <w:tcPr>
            <w:tcW w:w="1700" w:type="dxa"/>
            <w:vAlign w:val="center"/>
          </w:tcPr>
          <w:p w14:paraId="37886617" w14:textId="77777777" w:rsidR="00BD6B5A" w:rsidRDefault="00E43EB2" w:rsidP="009C21A5">
            <w:pPr>
              <w:spacing w:after="0"/>
              <w:jc w:val="center"/>
            </w:pPr>
            <w:r>
              <w:rPr>
                <w:rFonts w:hint="eastAsia"/>
              </w:rPr>
              <w:t>2595</w:t>
            </w:r>
          </w:p>
        </w:tc>
        <w:tc>
          <w:tcPr>
            <w:tcW w:w="1806" w:type="dxa"/>
            <w:vAlign w:val="center"/>
          </w:tcPr>
          <w:p w14:paraId="06C157F3" w14:textId="77777777" w:rsidR="00BD6B5A" w:rsidRDefault="00BD6B5A" w:rsidP="009C21A5">
            <w:pPr>
              <w:spacing w:after="0"/>
              <w:jc w:val="center"/>
            </w:pPr>
            <w:r>
              <w:rPr>
                <w:rFonts w:hint="eastAsia"/>
              </w:rPr>
              <w:t>8780</w:t>
            </w:r>
          </w:p>
        </w:tc>
        <w:tc>
          <w:tcPr>
            <w:tcW w:w="1797" w:type="dxa"/>
            <w:vAlign w:val="center"/>
          </w:tcPr>
          <w:p w14:paraId="4257C5B7" w14:textId="77777777" w:rsidR="00BD6B5A" w:rsidRDefault="00BD6B5A" w:rsidP="009C21A5">
            <w:pPr>
              <w:spacing w:after="0"/>
              <w:jc w:val="center"/>
            </w:pPr>
            <w:r>
              <w:rPr>
                <w:rFonts w:hint="eastAsia"/>
              </w:rPr>
              <w:t>1504</w:t>
            </w:r>
          </w:p>
        </w:tc>
      </w:tr>
    </w:tbl>
    <w:p w14:paraId="52AFA87E" w14:textId="77777777" w:rsidR="00BD6B5A" w:rsidRDefault="00BD6B5A" w:rsidP="002429A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各阶段成本预算</w:t>
      </w:r>
    </w:p>
    <w:p w14:paraId="37DFD273" w14:textId="77777777" w:rsidR="00BD6B5A" w:rsidRDefault="00590CE0" w:rsidP="00BD6B5A">
      <w:pPr>
        <w:pStyle w:val="2"/>
      </w:pPr>
      <w:bookmarkStart w:id="13" w:name="_Toc24991935"/>
      <w:r>
        <w:rPr>
          <w:rFonts w:hint="eastAsia"/>
        </w:rPr>
        <w:lastRenderedPageBreak/>
        <w:t>成本基线</w:t>
      </w:r>
      <w:bookmarkEnd w:id="13"/>
    </w:p>
    <w:p w14:paraId="2099561A" w14:textId="77777777" w:rsidR="00590CE0" w:rsidRPr="00590CE0" w:rsidRDefault="00446611" w:rsidP="00446611">
      <w:pPr>
        <w:ind w:left="420"/>
      </w:pPr>
      <w:r>
        <w:rPr>
          <w:rFonts w:hint="eastAsia"/>
        </w:rPr>
        <w:t>根据以上阶段分析以及</w:t>
      </w:r>
      <w:r>
        <w:rPr>
          <w:rFonts w:hint="eastAsia"/>
        </w:rPr>
        <w:t>W</w:t>
      </w:r>
      <w:r>
        <w:t>BS</w:t>
      </w:r>
      <w:r>
        <w:rPr>
          <w:rFonts w:hint="eastAsia"/>
        </w:rPr>
        <w:t>工作包成本预测，得出本项目成本基线如下：</w:t>
      </w:r>
    </w:p>
    <w:p w14:paraId="3588F27F" w14:textId="77777777" w:rsidR="00BD6B5A" w:rsidRDefault="00446611" w:rsidP="00182AF5">
      <w:pPr>
        <w:jc w:val="center"/>
      </w:pPr>
      <w:r>
        <w:rPr>
          <w:noProof/>
        </w:rPr>
        <w:drawing>
          <wp:inline distT="0" distB="0" distL="0" distR="0" wp14:anchorId="0849B53B" wp14:editId="0EBA3EF3">
            <wp:extent cx="4433455" cy="3602182"/>
            <wp:effectExtent l="0" t="0" r="5715" b="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8D3763CB-FA7E-4CA6-B651-13284BB7F4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1CBBDD0" w14:textId="77777777" w:rsidR="00446611" w:rsidRDefault="00446611" w:rsidP="004466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成本基线</w:t>
      </w:r>
    </w:p>
    <w:p w14:paraId="603DBFEF" w14:textId="77777777" w:rsidR="00446611" w:rsidRPr="00446611" w:rsidRDefault="00446611">
      <w:r>
        <w:tab/>
      </w:r>
      <w:r>
        <w:rPr>
          <w:rFonts w:hint="eastAsia"/>
        </w:rPr>
        <w:t>图中注明数值的节点均为项目里程碑，代表一个阶段的完成。</w:t>
      </w:r>
    </w:p>
    <w:p w14:paraId="3BF918D4" w14:textId="77777777" w:rsidR="00446611" w:rsidRDefault="00446611"/>
    <w:p w14:paraId="5E3A5129" w14:textId="77777777" w:rsidR="00182AF5" w:rsidRDefault="00182AF5"/>
    <w:p w14:paraId="7E486B0E" w14:textId="77777777" w:rsidR="00182AF5" w:rsidRDefault="00182AF5"/>
    <w:p w14:paraId="3B3FFE22" w14:textId="77777777" w:rsidR="00182AF5" w:rsidRDefault="00182AF5"/>
    <w:p w14:paraId="2105368B" w14:textId="77777777" w:rsidR="00182AF5" w:rsidRDefault="00182AF5"/>
    <w:p w14:paraId="600A4451" w14:textId="77777777" w:rsidR="002429AB" w:rsidRDefault="002429AB"/>
    <w:p w14:paraId="04EBBEC1" w14:textId="77777777" w:rsidR="002429AB" w:rsidRDefault="002429AB"/>
    <w:p w14:paraId="6301B818" w14:textId="77777777" w:rsidR="002429AB" w:rsidRDefault="002429AB"/>
    <w:p w14:paraId="54006395" w14:textId="77777777" w:rsidR="002429AB" w:rsidRDefault="002429AB"/>
    <w:p w14:paraId="2DF9366D" w14:textId="77777777" w:rsidR="00AC1252" w:rsidRDefault="00AC1252" w:rsidP="00C33D16">
      <w:pPr>
        <w:pStyle w:val="1"/>
        <w:pBdr>
          <w:bottom w:val="single" w:sz="4" w:space="0" w:color="595959" w:themeColor="text1" w:themeTint="A6"/>
        </w:pBdr>
        <w:ind w:left="0" w:firstLine="0"/>
      </w:pPr>
      <w:bookmarkStart w:id="14" w:name="_Toc24991936"/>
      <w:r>
        <w:rPr>
          <w:rFonts w:hint="eastAsia"/>
        </w:rPr>
        <w:lastRenderedPageBreak/>
        <w:t>成本控制计划</w:t>
      </w:r>
      <w:bookmarkEnd w:id="14"/>
    </w:p>
    <w:p w14:paraId="4CA9D1A2" w14:textId="77777777" w:rsidR="00DF4C01" w:rsidRDefault="00E43EB2" w:rsidP="00E43EB2">
      <w:pPr>
        <w:ind w:firstLine="420"/>
      </w:pPr>
      <w:r>
        <w:rPr>
          <w:rFonts w:hint="eastAsia"/>
        </w:rPr>
        <w:t>截至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日晚</w:t>
      </w:r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59</w:t>
      </w:r>
      <w:r>
        <w:rPr>
          <w:rFonts w:hint="eastAsia"/>
        </w:rPr>
        <w:t>，本项目已经完成了概念阶段，基本完成了计划阶段，进入初步开发阶段。根据项目章程，本项目自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日立项起，至预计交付时间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日，</w:t>
      </w:r>
      <w:r w:rsidR="00C22458">
        <w:rPr>
          <w:rFonts w:hint="eastAsia"/>
        </w:rPr>
        <w:t>在进度上已经完成了</w:t>
      </w:r>
      <w:r w:rsidR="00C22458">
        <w:rPr>
          <w:rFonts w:hint="eastAsia"/>
        </w:rPr>
        <w:t>1/3</w:t>
      </w:r>
      <w:r w:rsidR="00C22458">
        <w:rPr>
          <w:rFonts w:hint="eastAsia"/>
        </w:rPr>
        <w:t>。</w:t>
      </w:r>
    </w:p>
    <w:p w14:paraId="29DC0C1E" w14:textId="77777777" w:rsidR="00C22458" w:rsidRDefault="00C22458" w:rsidP="00E43EB2">
      <w:pPr>
        <w:ind w:firstLine="420"/>
      </w:pPr>
      <w:r>
        <w:rPr>
          <w:rFonts w:hint="eastAsia"/>
        </w:rPr>
        <w:t>根据过程中的绩效测量表</w:t>
      </w:r>
      <w:proofErr w:type="gramStart"/>
      <w:r>
        <w:rPr>
          <w:rFonts w:hint="eastAsia"/>
        </w:rPr>
        <w:t>和挣值估计</w:t>
      </w:r>
      <w:proofErr w:type="gramEnd"/>
      <w:r>
        <w:rPr>
          <w:rFonts w:hint="eastAsia"/>
        </w:rPr>
        <w:t>，可以</w:t>
      </w:r>
      <w:proofErr w:type="gramStart"/>
      <w:r>
        <w:rPr>
          <w:rFonts w:hint="eastAsia"/>
        </w:rPr>
        <w:t>得出挣值曲线</w:t>
      </w:r>
      <w:proofErr w:type="gramEnd"/>
      <w:r>
        <w:rPr>
          <w:rFonts w:hint="eastAsia"/>
        </w:rPr>
        <w:t>如下：</w:t>
      </w:r>
    </w:p>
    <w:p w14:paraId="79C9B3AF" w14:textId="77777777" w:rsidR="00DF4C01" w:rsidRDefault="00472DCC" w:rsidP="00472DCC">
      <w:pPr>
        <w:jc w:val="center"/>
      </w:pPr>
      <w:r>
        <w:rPr>
          <w:noProof/>
        </w:rPr>
        <w:drawing>
          <wp:inline distT="0" distB="0" distL="0" distR="0" wp14:anchorId="287945C7" wp14:editId="4F76ADFF">
            <wp:extent cx="4693920" cy="3916680"/>
            <wp:effectExtent l="0" t="0" r="0" b="7620"/>
            <wp:docPr id="10" name="图表 10">
              <a:extLst xmlns:a="http://schemas.openxmlformats.org/drawingml/2006/main">
                <a:ext uri="{FF2B5EF4-FFF2-40B4-BE49-F238E27FC236}">
                  <a16:creationId xmlns:a16="http://schemas.microsoft.com/office/drawing/2014/main" id="{7A7D29C3-621B-460D-90A2-E8234B53BD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9FF4A24" w14:textId="77777777" w:rsidR="00472DCC" w:rsidRDefault="00472DCC" w:rsidP="00472DCC">
      <w:pPr>
        <w:jc w:val="center"/>
      </w:pPr>
      <w:r>
        <w:rPr>
          <w:rFonts w:hint="eastAsia"/>
        </w:rPr>
        <w:t>图</w:t>
      </w:r>
      <w:r>
        <w:t xml:space="preserve">4 </w:t>
      </w:r>
      <w:proofErr w:type="gramStart"/>
      <w:r>
        <w:rPr>
          <w:rFonts w:hint="eastAsia"/>
        </w:rPr>
        <w:t>挣值估算</w:t>
      </w:r>
      <w:proofErr w:type="gramEnd"/>
      <w:r>
        <w:rPr>
          <w:rFonts w:hint="eastAsia"/>
        </w:rPr>
        <w:t>-</w:t>
      </w:r>
      <w:r>
        <w:rPr>
          <w:rFonts w:hint="eastAsia"/>
        </w:rPr>
        <w:t>实际成本</w:t>
      </w:r>
      <w:r>
        <w:rPr>
          <w:rFonts w:hint="eastAsia"/>
        </w:rPr>
        <w:t>-</w:t>
      </w:r>
      <w:r>
        <w:rPr>
          <w:rFonts w:hint="eastAsia"/>
        </w:rPr>
        <w:t>成本基线示意图</w:t>
      </w:r>
    </w:p>
    <w:p w14:paraId="61CC33CC" w14:textId="77777777" w:rsidR="00DF4C01" w:rsidRDefault="00DF4C01"/>
    <w:p w14:paraId="71EC0873" w14:textId="77777777" w:rsidR="007C1686" w:rsidRDefault="00472DCC">
      <w:r>
        <w:tab/>
      </w:r>
    </w:p>
    <w:p w14:paraId="070D20D6" w14:textId="77777777" w:rsidR="007C1686" w:rsidRDefault="007C1686">
      <w:r>
        <w:tab/>
      </w:r>
      <w:r>
        <w:rPr>
          <w:rFonts w:hint="eastAsia"/>
        </w:rPr>
        <w:t>由于本文主要集中于成本管理，</w:t>
      </w:r>
      <w:proofErr w:type="gramStart"/>
      <w:r>
        <w:rPr>
          <w:rFonts w:hint="eastAsia"/>
        </w:rPr>
        <w:t>对挣值</w:t>
      </w:r>
      <w:proofErr w:type="gramEnd"/>
      <w:r>
        <w:rPr>
          <w:rFonts w:hint="eastAsia"/>
        </w:rPr>
        <w:t>进度分析不做讨论。</w:t>
      </w:r>
    </w:p>
    <w:p w14:paraId="1DB16B5D" w14:textId="77777777" w:rsidR="00DF4C01" w:rsidRDefault="00472DCC" w:rsidP="007C1686">
      <w:pPr>
        <w:ind w:firstLine="420"/>
      </w:pPr>
      <w:r>
        <w:rPr>
          <w:rFonts w:hint="eastAsia"/>
        </w:rPr>
        <w:t>截至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59</w:t>
      </w:r>
      <w:r>
        <w:rPr>
          <w:rFonts w:hint="eastAsia"/>
        </w:rPr>
        <w:t>，根据</w:t>
      </w:r>
      <w:proofErr w:type="gramStart"/>
      <w:r>
        <w:rPr>
          <w:rFonts w:hint="eastAsia"/>
        </w:rPr>
        <w:t>挣值</w:t>
      </w:r>
      <w:r w:rsidR="007C1686">
        <w:rPr>
          <w:rFonts w:hint="eastAsia"/>
        </w:rPr>
        <w:t>成本</w:t>
      </w:r>
      <w:proofErr w:type="gramEnd"/>
      <w:r>
        <w:rPr>
          <w:rFonts w:hint="eastAsia"/>
        </w:rPr>
        <w:t>分析，</w:t>
      </w:r>
    </w:p>
    <w:p w14:paraId="3A709C69" w14:textId="77777777" w:rsidR="00472DCC" w:rsidRDefault="00472DCC" w:rsidP="00472DCC">
      <w:pPr>
        <w:jc w:val="center"/>
      </w:pPr>
      <w:r>
        <w:rPr>
          <w:rFonts w:hint="eastAsia"/>
        </w:rPr>
        <w:t>实际成本</w:t>
      </w:r>
      <w:r>
        <w:rPr>
          <w:rFonts w:hint="eastAsia"/>
        </w:rPr>
        <w:t>A</w:t>
      </w:r>
      <w:r>
        <w:t xml:space="preserve">C = </w:t>
      </w:r>
      <w:r w:rsidR="003D0227">
        <w:rPr>
          <w:rFonts w:hint="eastAsia"/>
        </w:rPr>
        <w:t>2499</w:t>
      </w:r>
      <w:r>
        <w:t xml:space="preserve"> (</w:t>
      </w:r>
      <w:r>
        <w:rPr>
          <w:rFonts w:hint="eastAsia"/>
        </w:rPr>
        <w:t>元</w:t>
      </w:r>
      <w:r>
        <w:t>)</w:t>
      </w:r>
    </w:p>
    <w:p w14:paraId="0D2D48E1" w14:textId="77777777" w:rsidR="00472DCC" w:rsidRPr="00E43EB2" w:rsidRDefault="003D0227" w:rsidP="00472DCC">
      <w:pPr>
        <w:jc w:val="center"/>
      </w:pPr>
      <w:proofErr w:type="gramStart"/>
      <w:r>
        <w:rPr>
          <w:rFonts w:hint="eastAsia"/>
        </w:rPr>
        <w:t>挣值</w:t>
      </w:r>
      <w:proofErr w:type="gramEnd"/>
      <w:r>
        <w:rPr>
          <w:rFonts w:hint="eastAsia"/>
        </w:rPr>
        <w:t xml:space="preserve"> </w:t>
      </w:r>
      <w:r>
        <w:t>EV = 3704 (</w:t>
      </w:r>
      <w:r>
        <w:rPr>
          <w:rFonts w:hint="eastAsia"/>
        </w:rPr>
        <w:t>元</w:t>
      </w:r>
      <w:r>
        <w:t>)</w:t>
      </w:r>
    </w:p>
    <w:p w14:paraId="1D51A653" w14:textId="77777777" w:rsidR="00DF4C01" w:rsidRDefault="007C1686" w:rsidP="007C1686">
      <w:pPr>
        <w:jc w:val="center"/>
      </w:pPr>
      <w:r>
        <w:rPr>
          <w:rFonts w:hint="eastAsia"/>
        </w:rPr>
        <w:t>成本偏差</w:t>
      </w:r>
      <w:r>
        <w:rPr>
          <w:rFonts w:hint="eastAsia"/>
        </w:rPr>
        <w:t xml:space="preserve"> </w:t>
      </w:r>
      <w:r>
        <w:t xml:space="preserve">CV = EV – AC = </w:t>
      </w:r>
      <w:r>
        <w:rPr>
          <w:rFonts w:hint="eastAsia"/>
        </w:rPr>
        <w:t>1205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元</w:t>
      </w:r>
      <w:r>
        <w:t>)</w:t>
      </w:r>
    </w:p>
    <w:p w14:paraId="606675AC" w14:textId="77777777" w:rsidR="007C1686" w:rsidRDefault="007C1686" w:rsidP="007C1686">
      <w:pPr>
        <w:jc w:val="center"/>
      </w:pPr>
      <w:r>
        <w:rPr>
          <w:rFonts w:hint="eastAsia"/>
        </w:rPr>
        <w:t>成本绩效指数</w:t>
      </w:r>
      <w:r>
        <w:rPr>
          <w:rFonts w:hint="eastAsia"/>
        </w:rPr>
        <w:t xml:space="preserve"> </w:t>
      </w:r>
      <w:r>
        <w:t>CPI = EV / AC = 1.48</w:t>
      </w:r>
    </w:p>
    <w:p w14:paraId="55BD382D" w14:textId="77777777" w:rsidR="007C1686" w:rsidRDefault="007C1686" w:rsidP="007C1686">
      <w:r>
        <w:lastRenderedPageBreak/>
        <w:tab/>
      </w:r>
      <w:r>
        <w:rPr>
          <w:rFonts w:hint="eastAsia"/>
        </w:rPr>
        <w:t>得出结论如下：</w:t>
      </w:r>
    </w:p>
    <w:p w14:paraId="5720F761" w14:textId="77777777" w:rsidR="007C1686" w:rsidRDefault="007C1686" w:rsidP="007C1686">
      <w:pPr>
        <w:jc w:val="center"/>
      </w:pPr>
      <w:r>
        <w:rPr>
          <w:rFonts w:hint="eastAsia"/>
        </w:rPr>
        <w:t>实际消耗的费用低于预算，有结余。</w:t>
      </w:r>
    </w:p>
    <w:p w14:paraId="26BF26B2" w14:textId="77777777" w:rsidR="007C1686" w:rsidRDefault="007C1686" w:rsidP="007C1686"/>
    <w:p w14:paraId="0E3C4811" w14:textId="77777777" w:rsidR="007C1686" w:rsidRDefault="007C1686" w:rsidP="007C1686">
      <w:r>
        <w:tab/>
      </w:r>
      <w:r>
        <w:rPr>
          <w:rFonts w:hint="eastAsia"/>
        </w:rPr>
        <w:t>根据小组讨论，总结了造成成本偏差的原因如下：</w:t>
      </w:r>
    </w:p>
    <w:p w14:paraId="39A58001" w14:textId="77777777" w:rsidR="007C1686" w:rsidRDefault="007C1686" w:rsidP="007C168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提前购买设备资源与辅助资源，原计划是在执行阶段购买。</w:t>
      </w:r>
    </w:p>
    <w:p w14:paraId="1D2C7950" w14:textId="77777777" w:rsidR="007C1686" w:rsidRDefault="007C1686" w:rsidP="007C168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详细的需求分析已经在立项前完成，故在概念阶段无需再与甲方对接。</w:t>
      </w:r>
    </w:p>
    <w:p w14:paraId="4E36A876" w14:textId="77777777" w:rsidR="007C1686" w:rsidRPr="00472DCC" w:rsidRDefault="007C1686" w:rsidP="007C168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由于项目整体架构不复杂，且项目成员经验丰富，故在系统分析阶段用时、费用均小于预计。</w:t>
      </w:r>
    </w:p>
    <w:p w14:paraId="21E98BC3" w14:textId="77777777" w:rsidR="00DF4C01" w:rsidRDefault="00DF4C01"/>
    <w:p w14:paraId="17A389F7" w14:textId="77777777" w:rsidR="00DF4C01" w:rsidRDefault="00DF4C01"/>
    <w:p w14:paraId="77F07F33" w14:textId="77777777" w:rsidR="00DF4C01" w:rsidRDefault="00DF4C01"/>
    <w:p w14:paraId="604CC9C0" w14:textId="77777777" w:rsidR="00DF4C01" w:rsidRDefault="00DF4C01"/>
    <w:p w14:paraId="7CE4BF43" w14:textId="77777777" w:rsidR="00DF4C01" w:rsidRDefault="00DF4C01"/>
    <w:p w14:paraId="6E8A587C" w14:textId="77777777" w:rsidR="00DF4C01" w:rsidRDefault="00DF4C01"/>
    <w:p w14:paraId="4C7183A8" w14:textId="77777777" w:rsidR="00DF4C01" w:rsidRDefault="00DF4C01"/>
    <w:p w14:paraId="39D4B28D" w14:textId="77777777" w:rsidR="00040F3F" w:rsidRPr="00040F3F" w:rsidRDefault="00040F3F" w:rsidP="00040F3F">
      <w:pPr>
        <w:rPr>
          <w:rStyle w:val="af5"/>
        </w:rPr>
      </w:pPr>
    </w:p>
    <w:sectPr w:rsidR="00040F3F" w:rsidRPr="00040F3F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560EA" w14:textId="77777777" w:rsidR="002F7ABA" w:rsidRDefault="002F7ABA" w:rsidP="0077247F">
      <w:r>
        <w:separator/>
      </w:r>
    </w:p>
  </w:endnote>
  <w:endnote w:type="continuationSeparator" w:id="0">
    <w:p w14:paraId="6C7CB354" w14:textId="77777777" w:rsidR="002F7ABA" w:rsidRDefault="002F7ABA" w:rsidP="0077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  <w:embedRegular r:id="rId1" w:fontKey="{4D55334E-2A83-4D84-946B-BE2E3A84FA21}"/>
  </w:font>
  <w:font w:name="方正小标宋简体">
    <w:panose1 w:val="03000509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41C8611-CF77-41E9-B713-DFB9560DA8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BB02E" w14:textId="77777777" w:rsidR="008E28CC" w:rsidRDefault="008E28CC" w:rsidP="000F5CDE">
    <w:pPr>
      <w:pStyle w:val="a7"/>
      <w:jc w:val="right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DED8B6" w14:textId="77777777" w:rsidR="002F7ABA" w:rsidRDefault="002F7ABA" w:rsidP="0077247F">
      <w:r>
        <w:separator/>
      </w:r>
    </w:p>
  </w:footnote>
  <w:footnote w:type="continuationSeparator" w:id="0">
    <w:p w14:paraId="1D0631CB" w14:textId="77777777" w:rsidR="002F7ABA" w:rsidRDefault="002F7ABA" w:rsidP="00772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BF827" w14:textId="77777777" w:rsidR="008E28CC" w:rsidRDefault="008E28CC" w:rsidP="000F5CDE">
    <w:pPr>
      <w:pStyle w:val="a5"/>
      <w:jc w:val="right"/>
    </w:pPr>
    <w:r>
      <w:rPr>
        <w:rFonts w:hint="eastAsia"/>
        <w:sz w:val="24"/>
      </w:rPr>
      <w:t>软件项目管理综合训练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70A15919" wp14:editId="78E4164E">
          <wp:simplePos x="0" y="0"/>
          <wp:positionH relativeFrom="margin">
            <wp:align>left</wp:align>
          </wp:positionH>
          <wp:positionV relativeFrom="paragraph">
            <wp:posOffset>-68712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48C3712"/>
    <w:lvl w:ilvl="0">
      <w:start w:val="1"/>
      <w:numFmt w:val="decimal"/>
      <w:pStyle w:val="1"/>
      <w:lvlText w:val="%1"/>
      <w:lvlJc w:val="left"/>
      <w:pPr>
        <w:ind w:left="1849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096B64"/>
    <w:multiLevelType w:val="hybridMultilevel"/>
    <w:tmpl w:val="4D24E264"/>
    <w:lvl w:ilvl="0" w:tplc="5E5C75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42CD9"/>
    <w:multiLevelType w:val="hybridMultilevel"/>
    <w:tmpl w:val="2A26492E"/>
    <w:lvl w:ilvl="0" w:tplc="E59E6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9F22B4"/>
    <w:multiLevelType w:val="hybridMultilevel"/>
    <w:tmpl w:val="FD10E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022360"/>
    <w:multiLevelType w:val="hybridMultilevel"/>
    <w:tmpl w:val="E9A867F0"/>
    <w:lvl w:ilvl="0" w:tplc="D430E4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EF643D"/>
    <w:multiLevelType w:val="hybridMultilevel"/>
    <w:tmpl w:val="5D003012"/>
    <w:lvl w:ilvl="0" w:tplc="244CC98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F3F"/>
    <w:rsid w:val="00007821"/>
    <w:rsid w:val="00012CF5"/>
    <w:rsid w:val="00012D45"/>
    <w:rsid w:val="00013C0B"/>
    <w:rsid w:val="00024541"/>
    <w:rsid w:val="00040F3F"/>
    <w:rsid w:val="0004503E"/>
    <w:rsid w:val="00061C35"/>
    <w:rsid w:val="0007596A"/>
    <w:rsid w:val="000878CD"/>
    <w:rsid w:val="000A5D87"/>
    <w:rsid w:val="000B3401"/>
    <w:rsid w:val="000D6298"/>
    <w:rsid w:val="000E11A9"/>
    <w:rsid w:val="000F5CDE"/>
    <w:rsid w:val="00131269"/>
    <w:rsid w:val="00144F9A"/>
    <w:rsid w:val="00147A30"/>
    <w:rsid w:val="00152FFA"/>
    <w:rsid w:val="001769ED"/>
    <w:rsid w:val="00182AF5"/>
    <w:rsid w:val="00187A0A"/>
    <w:rsid w:val="001C1A65"/>
    <w:rsid w:val="001D7FDB"/>
    <w:rsid w:val="002016A3"/>
    <w:rsid w:val="002429AB"/>
    <w:rsid w:val="00244FCD"/>
    <w:rsid w:val="00260477"/>
    <w:rsid w:val="002B7049"/>
    <w:rsid w:val="002E2B2D"/>
    <w:rsid w:val="002F7ABA"/>
    <w:rsid w:val="00300B86"/>
    <w:rsid w:val="00316C0D"/>
    <w:rsid w:val="00365468"/>
    <w:rsid w:val="003A3B16"/>
    <w:rsid w:val="003A79BD"/>
    <w:rsid w:val="003B3D81"/>
    <w:rsid w:val="003D0227"/>
    <w:rsid w:val="003E32F6"/>
    <w:rsid w:val="00441EBC"/>
    <w:rsid w:val="00445822"/>
    <w:rsid w:val="00446611"/>
    <w:rsid w:val="00462CB4"/>
    <w:rsid w:val="00471529"/>
    <w:rsid w:val="00472DCC"/>
    <w:rsid w:val="00481873"/>
    <w:rsid w:val="005104C8"/>
    <w:rsid w:val="00516CB1"/>
    <w:rsid w:val="00580157"/>
    <w:rsid w:val="00590CE0"/>
    <w:rsid w:val="005A1AA0"/>
    <w:rsid w:val="005B6129"/>
    <w:rsid w:val="005D175C"/>
    <w:rsid w:val="00623802"/>
    <w:rsid w:val="00671B3E"/>
    <w:rsid w:val="00767939"/>
    <w:rsid w:val="0077247F"/>
    <w:rsid w:val="007B4862"/>
    <w:rsid w:val="007C1686"/>
    <w:rsid w:val="007C5D9E"/>
    <w:rsid w:val="007D51F0"/>
    <w:rsid w:val="007F2912"/>
    <w:rsid w:val="00814A7E"/>
    <w:rsid w:val="00851BBF"/>
    <w:rsid w:val="00867CBE"/>
    <w:rsid w:val="008E28CC"/>
    <w:rsid w:val="008E724A"/>
    <w:rsid w:val="00910B1E"/>
    <w:rsid w:val="009C0073"/>
    <w:rsid w:val="009C21A5"/>
    <w:rsid w:val="009D43F1"/>
    <w:rsid w:val="00A00B46"/>
    <w:rsid w:val="00A0632F"/>
    <w:rsid w:val="00A53D3A"/>
    <w:rsid w:val="00A7757A"/>
    <w:rsid w:val="00A96CE5"/>
    <w:rsid w:val="00AC1252"/>
    <w:rsid w:val="00B30395"/>
    <w:rsid w:val="00B477B1"/>
    <w:rsid w:val="00BD6B5A"/>
    <w:rsid w:val="00C01931"/>
    <w:rsid w:val="00C22458"/>
    <w:rsid w:val="00C248C6"/>
    <w:rsid w:val="00C33D16"/>
    <w:rsid w:val="00C41959"/>
    <w:rsid w:val="00C624B8"/>
    <w:rsid w:val="00C62AD4"/>
    <w:rsid w:val="00C648F8"/>
    <w:rsid w:val="00C6778D"/>
    <w:rsid w:val="00D27BC7"/>
    <w:rsid w:val="00D74B25"/>
    <w:rsid w:val="00D806B2"/>
    <w:rsid w:val="00D84CFD"/>
    <w:rsid w:val="00DA031C"/>
    <w:rsid w:val="00DB65C4"/>
    <w:rsid w:val="00DF4C01"/>
    <w:rsid w:val="00E00CDB"/>
    <w:rsid w:val="00E05BA4"/>
    <w:rsid w:val="00E10ACD"/>
    <w:rsid w:val="00E12071"/>
    <w:rsid w:val="00E34027"/>
    <w:rsid w:val="00E43EB2"/>
    <w:rsid w:val="00E714D5"/>
    <w:rsid w:val="00E86A66"/>
    <w:rsid w:val="00EC5F25"/>
    <w:rsid w:val="00F62451"/>
    <w:rsid w:val="00F65DEA"/>
    <w:rsid w:val="00F66DA3"/>
    <w:rsid w:val="00F76E9A"/>
    <w:rsid w:val="00F9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89A0E"/>
  <w15:chartTrackingRefBased/>
  <w15:docId w15:val="{C69CEA1D-CC55-45AF-8077-7AA3C714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57A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40F3F"/>
    <w:pPr>
      <w:keepNext/>
      <w:keepLines/>
      <w:numPr>
        <w:numId w:val="23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40F3F"/>
    <w:pPr>
      <w:keepNext/>
      <w:keepLines/>
      <w:numPr>
        <w:ilvl w:val="1"/>
        <w:numId w:val="23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40F3F"/>
    <w:pPr>
      <w:keepNext/>
      <w:keepLines/>
      <w:numPr>
        <w:ilvl w:val="2"/>
        <w:numId w:val="23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40F3F"/>
    <w:pPr>
      <w:keepNext/>
      <w:keepLines/>
      <w:numPr>
        <w:ilvl w:val="3"/>
        <w:numId w:val="23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040F3F"/>
    <w:pPr>
      <w:keepNext/>
      <w:keepLines/>
      <w:numPr>
        <w:ilvl w:val="4"/>
        <w:numId w:val="23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40F3F"/>
    <w:pPr>
      <w:keepNext/>
      <w:keepLines/>
      <w:numPr>
        <w:ilvl w:val="5"/>
        <w:numId w:val="23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0F3F"/>
    <w:pPr>
      <w:keepNext/>
      <w:keepLines/>
      <w:numPr>
        <w:ilvl w:val="6"/>
        <w:numId w:val="2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0F3F"/>
    <w:pPr>
      <w:keepNext/>
      <w:keepLines/>
      <w:numPr>
        <w:ilvl w:val="7"/>
        <w:numId w:val="2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0F3F"/>
    <w:pPr>
      <w:keepNext/>
      <w:keepLines/>
      <w:numPr>
        <w:ilvl w:val="8"/>
        <w:numId w:val="2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2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40F3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72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4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4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47F"/>
    <w:rPr>
      <w:sz w:val="18"/>
      <w:szCs w:val="18"/>
    </w:rPr>
  </w:style>
  <w:style w:type="paragraph" w:styleId="a9">
    <w:name w:val="No Spacing"/>
    <w:link w:val="aa"/>
    <w:uiPriority w:val="1"/>
    <w:qFormat/>
    <w:rsid w:val="00040F3F"/>
    <w:pPr>
      <w:spacing w:after="0" w:line="240" w:lineRule="auto"/>
    </w:pPr>
  </w:style>
  <w:style w:type="character" w:customStyle="1" w:styleId="aa">
    <w:name w:val="无间隔 字符"/>
    <w:basedOn w:val="a0"/>
    <w:link w:val="a9"/>
    <w:uiPriority w:val="1"/>
    <w:rsid w:val="00040F3F"/>
  </w:style>
  <w:style w:type="table" w:styleId="21">
    <w:name w:val="Plain Table 2"/>
    <w:basedOn w:val="a1"/>
    <w:uiPriority w:val="42"/>
    <w:rsid w:val="005B612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b">
    <w:name w:val="Grid Table Light"/>
    <w:basedOn w:val="a1"/>
    <w:uiPriority w:val="40"/>
    <w:rsid w:val="005B612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B612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Hyperlink"/>
    <w:basedOn w:val="a0"/>
    <w:uiPriority w:val="99"/>
    <w:unhideWhenUsed/>
    <w:rsid w:val="00851BBF"/>
    <w:rPr>
      <w:color w:val="0000FF"/>
      <w:u w:val="single"/>
    </w:rPr>
  </w:style>
  <w:style w:type="paragraph" w:customStyle="1" w:styleId="ad">
    <w:name w:val="邀请函样式"/>
    <w:basedOn w:val="a"/>
    <w:link w:val="ae"/>
    <w:qFormat/>
    <w:rsid w:val="00040F3F"/>
    <w:pPr>
      <w:snapToGrid w:val="0"/>
      <w:spacing w:after="240" w:line="300" w:lineRule="auto"/>
      <w:ind w:firstLineChars="200" w:firstLine="480"/>
    </w:pPr>
    <w:rPr>
      <w:rFonts w:eastAsia="楷体"/>
      <w:szCs w:val="24"/>
    </w:rPr>
  </w:style>
  <w:style w:type="character" w:customStyle="1" w:styleId="ae">
    <w:name w:val="邀请函样式 字符"/>
    <w:basedOn w:val="a0"/>
    <w:link w:val="ad"/>
    <w:rsid w:val="00040F3F"/>
    <w:rPr>
      <w:rFonts w:ascii="Times New Roman" w:eastAsia="楷体" w:hAnsi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40F3F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040F3F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40F3F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040F3F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040F3F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rsid w:val="00040F3F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040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040F3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040F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semiHidden/>
    <w:unhideWhenUsed/>
    <w:qFormat/>
    <w:rsid w:val="00040F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040F3F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f1">
    <w:name w:val="标题 字符"/>
    <w:basedOn w:val="a0"/>
    <w:link w:val="af0"/>
    <w:uiPriority w:val="10"/>
    <w:rsid w:val="00040F3F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40F3F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f3">
    <w:name w:val="副标题 字符"/>
    <w:basedOn w:val="a0"/>
    <w:link w:val="af2"/>
    <w:uiPriority w:val="11"/>
    <w:rsid w:val="00040F3F"/>
    <w:rPr>
      <w:rFonts w:ascii="Rockwell" w:eastAsia="方正小标宋简体" w:hAnsi="Rockwell"/>
      <w:color w:val="5A5A5A" w:themeColor="text1" w:themeTint="A5"/>
      <w:spacing w:val="10"/>
    </w:rPr>
  </w:style>
  <w:style w:type="character" w:styleId="af4">
    <w:name w:val="Strong"/>
    <w:basedOn w:val="a0"/>
    <w:uiPriority w:val="22"/>
    <w:qFormat/>
    <w:rsid w:val="00040F3F"/>
    <w:rPr>
      <w:b/>
      <w:bCs/>
      <w:color w:val="000000" w:themeColor="text1"/>
    </w:rPr>
  </w:style>
  <w:style w:type="character" w:styleId="af5">
    <w:name w:val="Emphasis"/>
    <w:basedOn w:val="a0"/>
    <w:uiPriority w:val="20"/>
    <w:qFormat/>
    <w:rsid w:val="00040F3F"/>
    <w:rPr>
      <w:i/>
      <w:iCs/>
      <w:color w:val="auto"/>
    </w:rPr>
  </w:style>
  <w:style w:type="paragraph" w:styleId="af6">
    <w:name w:val="Quote"/>
    <w:basedOn w:val="a"/>
    <w:next w:val="a"/>
    <w:link w:val="af7"/>
    <w:uiPriority w:val="29"/>
    <w:qFormat/>
    <w:rsid w:val="00040F3F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7">
    <w:name w:val="引用 字符"/>
    <w:basedOn w:val="a0"/>
    <w:link w:val="af6"/>
    <w:uiPriority w:val="29"/>
    <w:rsid w:val="00040F3F"/>
    <w:rPr>
      <w:i/>
      <w:iCs/>
      <w:color w:val="000000" w:themeColor="text1"/>
    </w:rPr>
  </w:style>
  <w:style w:type="paragraph" w:styleId="af8">
    <w:name w:val="Intense Quote"/>
    <w:basedOn w:val="a"/>
    <w:next w:val="a"/>
    <w:link w:val="af9"/>
    <w:uiPriority w:val="30"/>
    <w:qFormat/>
    <w:rsid w:val="00040F3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9">
    <w:name w:val="明显引用 字符"/>
    <w:basedOn w:val="a0"/>
    <w:link w:val="af8"/>
    <w:uiPriority w:val="30"/>
    <w:rsid w:val="00040F3F"/>
    <w:rPr>
      <w:color w:val="000000" w:themeColor="text1"/>
      <w:shd w:val="clear" w:color="auto" w:fill="F2F2F2" w:themeFill="background1" w:themeFillShade="F2"/>
    </w:rPr>
  </w:style>
  <w:style w:type="character" w:styleId="afa">
    <w:name w:val="Subtle Emphasis"/>
    <w:basedOn w:val="a0"/>
    <w:uiPriority w:val="19"/>
    <w:qFormat/>
    <w:rsid w:val="00040F3F"/>
    <w:rPr>
      <w:i/>
      <w:iCs/>
      <w:color w:val="404040" w:themeColor="text1" w:themeTint="BF"/>
    </w:rPr>
  </w:style>
  <w:style w:type="character" w:styleId="afb">
    <w:name w:val="Intense Emphasis"/>
    <w:basedOn w:val="a0"/>
    <w:uiPriority w:val="21"/>
    <w:qFormat/>
    <w:rsid w:val="00040F3F"/>
    <w:rPr>
      <w:b/>
      <w:bCs/>
      <w:i/>
      <w:iCs/>
      <w:caps/>
    </w:rPr>
  </w:style>
  <w:style w:type="character" w:styleId="afc">
    <w:name w:val="Subtle Reference"/>
    <w:basedOn w:val="a0"/>
    <w:uiPriority w:val="31"/>
    <w:qFormat/>
    <w:rsid w:val="00040F3F"/>
    <w:rPr>
      <w:smallCaps/>
      <w:color w:val="404040" w:themeColor="text1" w:themeTint="BF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040F3F"/>
    <w:rPr>
      <w:b/>
      <w:bCs/>
      <w:smallCaps/>
      <w:u w:val="single"/>
    </w:rPr>
  </w:style>
  <w:style w:type="character" w:styleId="afe">
    <w:name w:val="Book Title"/>
    <w:basedOn w:val="a0"/>
    <w:uiPriority w:val="33"/>
    <w:qFormat/>
    <w:rsid w:val="00040F3F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040F3F"/>
  </w:style>
  <w:style w:type="paragraph" w:styleId="TOC1">
    <w:name w:val="toc 1"/>
    <w:basedOn w:val="a"/>
    <w:next w:val="a"/>
    <w:autoRedefine/>
    <w:uiPriority w:val="39"/>
    <w:unhideWhenUsed/>
    <w:rsid w:val="000F5CDE"/>
  </w:style>
  <w:style w:type="paragraph" w:styleId="TOC2">
    <w:name w:val="toc 2"/>
    <w:basedOn w:val="a"/>
    <w:next w:val="a"/>
    <w:autoRedefine/>
    <w:uiPriority w:val="39"/>
    <w:unhideWhenUsed/>
    <w:rsid w:val="000F5C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F5CDE"/>
    <w:pPr>
      <w:ind w:leftChars="400" w:left="840"/>
    </w:pPr>
  </w:style>
  <w:style w:type="paragraph" w:styleId="aff">
    <w:name w:val="Balloon Text"/>
    <w:basedOn w:val="a"/>
    <w:link w:val="aff0"/>
    <w:uiPriority w:val="99"/>
    <w:semiHidden/>
    <w:unhideWhenUsed/>
    <w:rsid w:val="00E86A66"/>
    <w:pPr>
      <w:spacing w:after="0" w:line="240" w:lineRule="auto"/>
    </w:pPr>
    <w:rPr>
      <w:sz w:val="18"/>
      <w:szCs w:val="18"/>
    </w:rPr>
  </w:style>
  <w:style w:type="character" w:customStyle="1" w:styleId="aff0">
    <w:name w:val="批注框文本 字符"/>
    <w:basedOn w:val="a0"/>
    <w:link w:val="aff"/>
    <w:uiPriority w:val="99"/>
    <w:semiHidden/>
    <w:rsid w:val="00E86A66"/>
    <w:rPr>
      <w:rFonts w:ascii="Times New Roman" w:eastAsia="宋体" w:hAnsi="Times New Roman"/>
      <w:sz w:val="18"/>
      <w:szCs w:val="18"/>
    </w:rPr>
  </w:style>
  <w:style w:type="character" w:styleId="aff1">
    <w:name w:val="Placeholder Text"/>
    <w:basedOn w:val="a0"/>
    <w:uiPriority w:val="99"/>
    <w:semiHidden/>
    <w:rsid w:val="007C1686"/>
    <w:rPr>
      <w:color w:val="808080"/>
    </w:rPr>
  </w:style>
  <w:style w:type="character" w:styleId="aff2">
    <w:name w:val="annotation reference"/>
    <w:basedOn w:val="a0"/>
    <w:uiPriority w:val="99"/>
    <w:semiHidden/>
    <w:unhideWhenUsed/>
    <w:rsid w:val="00471529"/>
    <w:rPr>
      <w:sz w:val="21"/>
      <w:szCs w:val="21"/>
    </w:rPr>
  </w:style>
  <w:style w:type="paragraph" w:styleId="aff3">
    <w:name w:val="annotation text"/>
    <w:basedOn w:val="a"/>
    <w:link w:val="aff4"/>
    <w:uiPriority w:val="99"/>
    <w:semiHidden/>
    <w:unhideWhenUsed/>
    <w:rsid w:val="00471529"/>
  </w:style>
  <w:style w:type="character" w:customStyle="1" w:styleId="aff4">
    <w:name w:val="批注文字 字符"/>
    <w:basedOn w:val="a0"/>
    <w:link w:val="aff3"/>
    <w:uiPriority w:val="99"/>
    <w:semiHidden/>
    <w:rsid w:val="00471529"/>
    <w:rPr>
      <w:rFonts w:ascii="Times New Roman" w:eastAsia="宋体" w:hAnsi="Times New Roman"/>
      <w:sz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471529"/>
    <w:rPr>
      <w:b/>
      <w:bCs/>
    </w:rPr>
  </w:style>
  <w:style w:type="character" w:customStyle="1" w:styleId="aff6">
    <w:name w:val="批注主题 字符"/>
    <w:basedOn w:val="aff4"/>
    <w:link w:val="aff5"/>
    <w:uiPriority w:val="99"/>
    <w:semiHidden/>
    <w:rsid w:val="00471529"/>
    <w:rPr>
      <w:rFonts w:ascii="Times New Roman" w:eastAsia="宋体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fr\Desktop\&#31378;&#24687;&#39033;&#30446;&#31649;&#29702;&#27169;&#2649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r>
              <a:rPr lang="zh-CN" b="1"/>
              <a:t>人力资源配置直方图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宋体" panose="02010600030101010101" pitchFamily="2" charset="-122"/>
              <a:ea typeface="宋体" panose="0201060003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Sheet1!$A$5</c:f>
              <c:strCache>
                <c:ptCount val="1"/>
                <c:pt idx="0">
                  <c:v>项目经理</c:v>
                </c:pt>
              </c:strCache>
            </c:strRef>
          </c:tx>
          <c:spPr>
            <a:solidFill>
              <a:srgbClr val="EF6315">
                <a:alpha val="91000"/>
              </a:srgb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Sheet1!$B$5:$E$5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93-4DF8-BB81-4A16D34A7E0F}"/>
            </c:ext>
          </c:extLst>
        </c:ser>
        <c:ser>
          <c:idx val="1"/>
          <c:order val="1"/>
          <c:tx>
            <c:strRef>
              <c:f>Sheet1!$A$6</c:f>
              <c:strCache>
                <c:ptCount val="1"/>
                <c:pt idx="0">
                  <c:v>需求分析员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Sheet1!$B$6:$E$6</c:f>
              <c:numCache>
                <c:formatCode>General</c:formatCode>
                <c:ptCount val="4"/>
                <c:pt idx="0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593-4DF8-BB81-4A16D34A7E0F}"/>
            </c:ext>
          </c:extLst>
        </c:ser>
        <c:ser>
          <c:idx val="2"/>
          <c:order val="2"/>
          <c:tx>
            <c:strRef>
              <c:f>Sheet1!$A$7</c:f>
              <c:strCache>
                <c:ptCount val="1"/>
                <c:pt idx="0">
                  <c:v>系统分析员</c:v>
                </c:pt>
              </c:strCache>
            </c:strRef>
          </c:tx>
          <c:spPr>
            <a:solidFill>
              <a:schemeClr val="accent2">
                <a:lumMod val="20000"/>
                <a:lumOff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Sheet1!$B$7:$E$7</c:f>
              <c:numCache>
                <c:formatCode>General</c:formatCode>
                <c:ptCount val="4"/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593-4DF8-BB81-4A16D34A7E0F}"/>
            </c:ext>
          </c:extLst>
        </c:ser>
        <c:ser>
          <c:idx val="3"/>
          <c:order val="3"/>
          <c:tx>
            <c:strRef>
              <c:f>Sheet1!$A$8</c:f>
              <c:strCache>
                <c:ptCount val="1"/>
                <c:pt idx="0">
                  <c:v>系统管理员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Sheet1!$B$8:$E$8</c:f>
              <c:numCache>
                <c:formatCode>General</c:formatCode>
                <c:ptCount val="4"/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593-4DF8-BB81-4A16D34A7E0F}"/>
            </c:ext>
          </c:extLst>
        </c:ser>
        <c:ser>
          <c:idx val="4"/>
          <c:order val="4"/>
          <c:tx>
            <c:strRef>
              <c:f>Sheet1!$A$9</c:f>
              <c:strCache>
                <c:ptCount val="1"/>
                <c:pt idx="0">
                  <c:v>UI设计师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Sheet1!$B$9:$E$9</c:f>
              <c:numCache>
                <c:formatCode>General</c:formatCode>
                <c:ptCount val="4"/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593-4DF8-BB81-4A16D34A7E0F}"/>
            </c:ext>
          </c:extLst>
        </c:ser>
        <c:ser>
          <c:idx val="5"/>
          <c:order val="5"/>
          <c:tx>
            <c:strRef>
              <c:f>Sheet1!$A$10</c:f>
              <c:strCache>
                <c:ptCount val="1"/>
                <c:pt idx="0">
                  <c:v>前端工程师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Sheet1!$B$10:$E$10</c:f>
              <c:numCache>
                <c:formatCode>General</c:formatCode>
                <c:ptCount val="4"/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593-4DF8-BB81-4A16D34A7E0F}"/>
            </c:ext>
          </c:extLst>
        </c:ser>
        <c:ser>
          <c:idx val="6"/>
          <c:order val="6"/>
          <c:tx>
            <c:strRef>
              <c:f>Sheet1!$A$11</c:f>
              <c:strCache>
                <c:ptCount val="1"/>
                <c:pt idx="0">
                  <c:v>后端工程师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Sheet1!$B$11:$E$11</c:f>
              <c:numCache>
                <c:formatCode>General</c:formatCode>
                <c:ptCount val="4"/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593-4DF8-BB81-4A16D34A7E0F}"/>
            </c:ext>
          </c:extLst>
        </c:ser>
        <c:ser>
          <c:idx val="7"/>
          <c:order val="7"/>
          <c:tx>
            <c:strRef>
              <c:f>Sheet1!$A$12</c:f>
              <c:strCache>
                <c:ptCount val="1"/>
                <c:pt idx="0">
                  <c:v>测试工程师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Sheet1!$B$4:$E$4</c:f>
              <c:strCache>
                <c:ptCount val="4"/>
                <c:pt idx="0">
                  <c:v>概念阶段</c:v>
                </c:pt>
                <c:pt idx="1">
                  <c:v>计划阶段</c:v>
                </c:pt>
                <c:pt idx="2">
                  <c:v>实施阶段</c:v>
                </c:pt>
                <c:pt idx="3">
                  <c:v>收尾阶段</c:v>
                </c:pt>
              </c:strCache>
            </c:strRef>
          </c:cat>
          <c:val>
            <c:numRef>
              <c:f>Sheet1!$B$12:$E$12</c:f>
              <c:numCache>
                <c:formatCode>General</c:formatCode>
                <c:ptCount val="4"/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7593-4DF8-BB81-4A16D34A7E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9324959"/>
        <c:axId val="5422687"/>
      </c:barChart>
      <c:catAx>
        <c:axId val="9324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5422687"/>
        <c:crosses val="autoZero"/>
        <c:auto val="1"/>
        <c:lblAlgn val="ctr"/>
        <c:lblOffset val="100"/>
        <c:noMultiLvlLbl val="0"/>
      </c:catAx>
      <c:valAx>
        <c:axId val="5422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>
            <a:solidFill>
              <a:schemeClr val="bg2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93249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宋体" panose="02010600030101010101" pitchFamily="2" charset="-122"/>
              <a:ea typeface="宋体" panose="02010600030101010101" pitchFamily="2" charset="-122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="0">
          <a:solidFill>
            <a:sysClr val="windowText" lastClr="000000"/>
          </a:solidFill>
          <a:latin typeface="宋体" panose="02010600030101010101" pitchFamily="2" charset="-122"/>
          <a:ea typeface="宋体" panose="02010600030101010101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r>
              <a:rPr lang="zh-CN" b="1"/>
              <a:t>成本基线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宋体" panose="02010600030101010101" pitchFamily="2" charset="-122"/>
              <a:ea typeface="宋体" panose="0201060003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Sheet1!$B$27</c:f>
              <c:strCache>
                <c:ptCount val="1"/>
                <c:pt idx="0">
                  <c:v>成本基线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027-4650-827A-F3D0F654479C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027-4650-827A-F3D0F654479C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027-4650-827A-F3D0F654479C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027-4650-827A-F3D0F654479C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 altLang="zh-CN"/>
                      <a:t>1504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027-4650-827A-F3D0F654479C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027-4650-827A-F3D0F654479C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F027-4650-827A-F3D0F654479C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027-4650-827A-F3D0F654479C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F027-4650-827A-F3D0F654479C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 altLang="zh-CN"/>
                      <a:t>4099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F027-4650-827A-F3D0F654479C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027-4650-827A-F3D0F654479C}"/>
                </c:ext>
              </c:extLst>
            </c:dLbl>
            <c:dLbl>
              <c:idx val="1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F027-4650-827A-F3D0F654479C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F027-4650-827A-F3D0F654479C}"/>
                </c:ext>
              </c:extLst>
            </c:dLbl>
            <c:dLbl>
              <c:idx val="1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F027-4650-827A-F3D0F654479C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F027-4650-827A-F3D0F654479C}"/>
                </c:ext>
              </c:extLst>
            </c:dLbl>
            <c:dLbl>
              <c:idx val="15"/>
              <c:layout>
                <c:manualLayout>
                  <c:x val="-6.2621832358674467E-2"/>
                  <c:y val="-2.618618618618624E-2"/>
                </c:manualLayout>
              </c:layout>
              <c:tx>
                <c:rich>
                  <a:bodyPr/>
                  <a:lstStyle/>
                  <a:p>
                    <a:r>
                      <a:rPr lang="en-US" altLang="zh-CN"/>
                      <a:t>12879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F027-4650-827A-F3D0F654479C}"/>
                </c:ext>
              </c:extLst>
            </c:dLbl>
            <c:dLbl>
              <c:idx val="1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F027-4650-827A-F3D0F654479C}"/>
                </c:ext>
              </c:extLst>
            </c:dLbl>
            <c:dLbl>
              <c:idx val="1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F027-4650-827A-F3D0F654479C}"/>
                </c:ext>
              </c:extLst>
            </c:dLbl>
            <c:dLbl>
              <c:idx val="1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F027-4650-827A-F3D0F654479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pitchFamily="2" charset="-122"/>
                    <a:ea typeface="宋体" panose="02010600030101010101" pitchFamily="2" charset="-122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Sheet1!$C$27:$V$27</c:f>
              <c:numCache>
                <c:formatCode>General</c:formatCode>
                <c:ptCount val="20"/>
                <c:pt idx="0">
                  <c:v>719.15</c:v>
                </c:pt>
                <c:pt idx="1">
                  <c:v>800</c:v>
                </c:pt>
                <c:pt idx="2">
                  <c:v>1000</c:v>
                </c:pt>
                <c:pt idx="3">
                  <c:v>1300</c:v>
                </c:pt>
                <c:pt idx="4">
                  <c:v>1500</c:v>
                </c:pt>
                <c:pt idx="5">
                  <c:v>1800</c:v>
                </c:pt>
                <c:pt idx="6">
                  <c:v>2300</c:v>
                </c:pt>
                <c:pt idx="7">
                  <c:v>2700</c:v>
                </c:pt>
                <c:pt idx="8">
                  <c:v>3200</c:v>
                </c:pt>
                <c:pt idx="9">
                  <c:v>3900</c:v>
                </c:pt>
                <c:pt idx="10">
                  <c:v>5500</c:v>
                </c:pt>
                <c:pt idx="11">
                  <c:v>7400</c:v>
                </c:pt>
                <c:pt idx="12">
                  <c:v>9200</c:v>
                </c:pt>
                <c:pt idx="13">
                  <c:v>10800</c:v>
                </c:pt>
                <c:pt idx="14">
                  <c:v>12000</c:v>
                </c:pt>
                <c:pt idx="15">
                  <c:v>13000</c:v>
                </c:pt>
                <c:pt idx="16">
                  <c:v>14000</c:v>
                </c:pt>
                <c:pt idx="17">
                  <c:v>14300</c:v>
                </c:pt>
                <c:pt idx="18">
                  <c:v>14380</c:v>
                </c:pt>
                <c:pt idx="19">
                  <c:v>14383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2-F027-4650-827A-F3D0F654479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750863"/>
        <c:axId val="1970671471"/>
      </c:lineChart>
      <c:catAx>
        <c:axId val="19750863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pitchFamily="2" charset="-122"/>
                    <a:ea typeface="宋体" panose="02010600030101010101" pitchFamily="2" charset="-122"/>
                    <a:cs typeface="+mn-cs"/>
                  </a:defRPr>
                </a:pPr>
                <a:r>
                  <a:rPr lang="zh-CN"/>
                  <a:t>时间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宋体" panose="02010600030101010101" pitchFamily="2" charset="-122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crossAx val="1970671471"/>
        <c:crosses val="autoZero"/>
        <c:auto val="1"/>
        <c:lblAlgn val="ctr"/>
        <c:lblOffset val="100"/>
        <c:noMultiLvlLbl val="0"/>
      </c:catAx>
      <c:valAx>
        <c:axId val="1970671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2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19750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宋体" panose="02010600030101010101" pitchFamily="2" charset="-122"/>
          <a:ea typeface="宋体" panose="02010600030101010101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r>
              <a:rPr lang="zh-CN" b="1"/>
              <a:t>挣值估算</a:t>
            </a:r>
            <a:r>
              <a:rPr lang="en-US" b="1"/>
              <a:t>-</a:t>
            </a:r>
            <a:r>
              <a:rPr lang="zh-CN" b="1"/>
              <a:t>实际成本</a:t>
            </a:r>
            <a:r>
              <a:rPr lang="en-US" b="1"/>
              <a:t>-</a:t>
            </a:r>
            <a:r>
              <a:rPr lang="zh-CN" b="1"/>
              <a:t>成本基线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ysClr val="windowText" lastClr="000000"/>
              </a:solidFill>
              <a:latin typeface="宋体" panose="02010600030101010101" pitchFamily="2" charset="-122"/>
              <a:ea typeface="宋体" panose="0201060003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Sheet1!$B$27</c:f>
              <c:strCache>
                <c:ptCount val="1"/>
                <c:pt idx="0">
                  <c:v>成本基线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Sheet1!$C$27:$V$27</c:f>
              <c:numCache>
                <c:formatCode>General</c:formatCode>
                <c:ptCount val="20"/>
                <c:pt idx="0">
                  <c:v>719.15</c:v>
                </c:pt>
                <c:pt idx="1">
                  <c:v>800</c:v>
                </c:pt>
                <c:pt idx="2">
                  <c:v>1000</c:v>
                </c:pt>
                <c:pt idx="3">
                  <c:v>1300</c:v>
                </c:pt>
                <c:pt idx="4">
                  <c:v>1500</c:v>
                </c:pt>
                <c:pt idx="5">
                  <c:v>1800</c:v>
                </c:pt>
                <c:pt idx="6">
                  <c:v>2300</c:v>
                </c:pt>
                <c:pt idx="7">
                  <c:v>2700</c:v>
                </c:pt>
                <c:pt idx="8">
                  <c:v>3200</c:v>
                </c:pt>
                <c:pt idx="9">
                  <c:v>3900</c:v>
                </c:pt>
                <c:pt idx="10">
                  <c:v>5500</c:v>
                </c:pt>
                <c:pt idx="11">
                  <c:v>7400</c:v>
                </c:pt>
                <c:pt idx="12">
                  <c:v>9200</c:v>
                </c:pt>
                <c:pt idx="13">
                  <c:v>10800</c:v>
                </c:pt>
                <c:pt idx="14">
                  <c:v>12000</c:v>
                </c:pt>
                <c:pt idx="15">
                  <c:v>13000</c:v>
                </c:pt>
                <c:pt idx="16">
                  <c:v>14000</c:v>
                </c:pt>
                <c:pt idx="17">
                  <c:v>14300</c:v>
                </c:pt>
                <c:pt idx="18">
                  <c:v>14380</c:v>
                </c:pt>
                <c:pt idx="19">
                  <c:v>14383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9A-4DEC-B86F-A4B0EAC5FA3B}"/>
            </c:ext>
          </c:extLst>
        </c:ser>
        <c:ser>
          <c:idx val="1"/>
          <c:order val="1"/>
          <c:tx>
            <c:strRef>
              <c:f>Sheet1!$B$28</c:f>
              <c:strCache>
                <c:ptCount val="1"/>
                <c:pt idx="0">
                  <c:v>挣值估算</c:v>
                </c:pt>
              </c:strCache>
            </c:strRef>
          </c:tx>
          <c:spPr>
            <a:ln w="28575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A9A-4DEC-B86F-A4B0EAC5FA3B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A9A-4DEC-B86F-A4B0EAC5FA3B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A9A-4DEC-B86F-A4B0EAC5FA3B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A9A-4DEC-B86F-A4B0EAC5FA3B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A9A-4DEC-B86F-A4B0EAC5FA3B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A9A-4DEC-B86F-A4B0EAC5FA3B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 altLang="zh-CN"/>
                      <a:t>3704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A9A-4DEC-B86F-A4B0EAC5FA3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pitchFamily="2" charset="-122"/>
                    <a:ea typeface="宋体" panose="02010600030101010101" pitchFamily="2" charset="-122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Sheet1!$C$28:$V$28</c:f>
              <c:numCache>
                <c:formatCode>General</c:formatCode>
                <c:ptCount val="20"/>
                <c:pt idx="0">
                  <c:v>719.15</c:v>
                </c:pt>
                <c:pt idx="1">
                  <c:v>800</c:v>
                </c:pt>
                <c:pt idx="2">
                  <c:v>1200</c:v>
                </c:pt>
                <c:pt idx="3">
                  <c:v>1504</c:v>
                </c:pt>
                <c:pt idx="4">
                  <c:v>1800</c:v>
                </c:pt>
                <c:pt idx="5">
                  <c:v>2500</c:v>
                </c:pt>
                <c:pt idx="6">
                  <c:v>3500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4A9A-4DEC-B86F-A4B0EAC5FA3B}"/>
            </c:ext>
          </c:extLst>
        </c:ser>
        <c:ser>
          <c:idx val="2"/>
          <c:order val="2"/>
          <c:tx>
            <c:strRef>
              <c:f>Sheet1!$B$29</c:f>
              <c:strCache>
                <c:ptCount val="1"/>
                <c:pt idx="0">
                  <c:v>实际成本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A9A-4DEC-B86F-A4B0EAC5FA3B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4A9A-4DEC-B86F-A4B0EAC5FA3B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A9A-4DEC-B86F-A4B0EAC5FA3B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4A9A-4DEC-B86F-A4B0EAC5FA3B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A9A-4DEC-B86F-A4B0EAC5FA3B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4A9A-4DEC-B86F-A4B0EAC5FA3B}"/>
                </c:ext>
              </c:extLst>
            </c:dLbl>
            <c:dLbl>
              <c:idx val="6"/>
              <c:layout>
                <c:manualLayout>
                  <c:x val="-1.9101731601731699E-2"/>
                  <c:y val="-2.8274967574578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A9A-4DEC-B86F-A4B0EAC5FA3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pitchFamily="2" charset="-122"/>
                    <a:ea typeface="宋体" panose="02010600030101010101" pitchFamily="2" charset="-122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Sheet1!$C$29:$V$29</c:f>
              <c:numCache>
                <c:formatCode>General</c:formatCode>
                <c:ptCount val="20"/>
                <c:pt idx="0">
                  <c:v>719.15</c:v>
                </c:pt>
                <c:pt idx="1">
                  <c:v>900</c:v>
                </c:pt>
                <c:pt idx="2">
                  <c:v>1399</c:v>
                </c:pt>
                <c:pt idx="3">
                  <c:v>1489</c:v>
                </c:pt>
                <c:pt idx="4">
                  <c:v>2000</c:v>
                </c:pt>
                <c:pt idx="5">
                  <c:v>2200</c:v>
                </c:pt>
                <c:pt idx="6">
                  <c:v>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0-4A9A-4DEC-B86F-A4B0EAC5FA3B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14502079"/>
        <c:axId val="210785647"/>
      </c:lineChart>
      <c:catAx>
        <c:axId val="214502079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宋体" panose="02010600030101010101" pitchFamily="2" charset="-122"/>
                    <a:ea typeface="宋体" panose="02010600030101010101" pitchFamily="2" charset="-122"/>
                    <a:cs typeface="+mn-cs"/>
                  </a:defRPr>
                </a:pPr>
                <a:r>
                  <a:rPr lang="zh-CN"/>
                  <a:t>时间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宋体" panose="02010600030101010101" pitchFamily="2" charset="-122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crossAx val="210785647"/>
        <c:crosses val="autoZero"/>
        <c:auto val="1"/>
        <c:lblAlgn val="ctr"/>
        <c:lblOffset val="100"/>
        <c:noMultiLvlLbl val="0"/>
      </c:catAx>
      <c:valAx>
        <c:axId val="210785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2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2145020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宋体" panose="02010600030101010101" pitchFamily="2" charset="-122"/>
              <a:ea typeface="宋体" panose="02010600030101010101" pitchFamily="2" charset="-122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宋体" panose="02010600030101010101" pitchFamily="2" charset="-122"/>
          <a:ea typeface="宋体" panose="02010600030101010101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BA314-5CE5-41CF-9D89-6B49FB516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窒息项目管理模板.dotx</Template>
  <TotalTime>1</TotalTime>
  <Pages>1</Pages>
  <Words>599</Words>
  <Characters>3419</Characters>
  <Application>Microsoft Office Word</Application>
  <DocSecurity>0</DocSecurity>
  <Lines>28</Lines>
  <Paragraphs>8</Paragraphs>
  <ScaleCrop>false</ScaleCrop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田丰瑞</dc:creator>
  <cp:keywords/>
  <dc:description/>
  <cp:lastModifiedBy>田 丰瑞</cp:lastModifiedBy>
  <cp:revision>4</cp:revision>
  <cp:lastPrinted>2019-11-19T14:04:00Z</cp:lastPrinted>
  <dcterms:created xsi:type="dcterms:W3CDTF">2019-11-19T14:04:00Z</dcterms:created>
  <dcterms:modified xsi:type="dcterms:W3CDTF">2019-11-19T14:05:00Z</dcterms:modified>
</cp:coreProperties>
</file>