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299A9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3C6461D4" wp14:editId="7209E01F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50D94C1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</w:p>
    <w:p w14:paraId="451077F8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</w:p>
    <w:p w14:paraId="23D7465A" w14:textId="77777777" w:rsidR="00A7757A" w:rsidRPr="00A7757A" w:rsidRDefault="00A7757A" w:rsidP="00A7757A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 w:rsidRPr="00A7757A">
        <w:rPr>
          <w:rFonts w:ascii="方正小标宋简体" w:eastAsia="方正小标宋简体" w:hAnsi="宋体" w:hint="eastAsia"/>
          <w:snapToGrid w:val="0"/>
          <w:position w:val="-38"/>
          <w:sz w:val="52"/>
        </w:rPr>
        <w:t>软件项目管理综合训练</w:t>
      </w:r>
    </w:p>
    <w:p w14:paraId="14B2BBB2" w14:textId="77777777" w:rsidR="00A7757A" w:rsidRPr="003126A4" w:rsidRDefault="00880597" w:rsidP="00A7757A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 w:hint="eastAsia"/>
          <w:snapToGrid w:val="0"/>
          <w:position w:val="40"/>
          <w:sz w:val="96"/>
        </w:rPr>
      </w:pPr>
      <w:r w:rsidRPr="003126A4">
        <w:rPr>
          <w:rFonts w:ascii="方正小标宋简体" w:eastAsia="方正小标宋简体" w:hAnsi="宋体" w:cs="宋体" w:hint="eastAsia"/>
          <w:snapToGrid w:val="0"/>
          <w:position w:val="40"/>
          <w:sz w:val="96"/>
        </w:rPr>
        <w:t>测试总结报告</w:t>
      </w:r>
    </w:p>
    <w:p w14:paraId="27D75CB4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0C0C3258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4AF42259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12D69C02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4E2BACE0" w14:textId="77777777" w:rsidR="00A7757A" w:rsidRPr="00966138" w:rsidRDefault="00A7757A" w:rsidP="00A7757A">
      <w:pPr>
        <w:ind w:right="880"/>
        <w:rPr>
          <w:rFonts w:ascii="宋体" w:hAnsi="宋体"/>
          <w:szCs w:val="4"/>
        </w:rPr>
      </w:pPr>
    </w:p>
    <w:p w14:paraId="7C93F765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5386DEB8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tbl>
      <w:tblPr>
        <w:tblStyle w:val="a3"/>
        <w:tblpPr w:leftFromText="180" w:rightFromText="180" w:vertAnchor="page" w:horzAnchor="margin" w:tblpXSpec="center" w:tblpY="13051"/>
        <w:tblW w:w="2901" w:type="pct"/>
        <w:tblLook w:val="04A0" w:firstRow="1" w:lastRow="0" w:firstColumn="1" w:lastColumn="0" w:noHBand="0" w:noVBand="1"/>
      </w:tblPr>
      <w:tblGrid>
        <w:gridCol w:w="1326"/>
        <w:gridCol w:w="3681"/>
      </w:tblGrid>
      <w:tr w:rsidR="00A7757A" w:rsidRPr="00815917" w14:paraId="75BDBF3B" w14:textId="77777777" w:rsidTr="003126A4">
        <w:tc>
          <w:tcPr>
            <w:tcW w:w="1324" w:type="pct"/>
            <w:vAlign w:val="center"/>
          </w:tcPr>
          <w:p w14:paraId="781B0A96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hint="eastAsia"/>
                <w:b/>
                <w:bCs/>
              </w:rPr>
              <w:t>项目经理</w:t>
            </w:r>
          </w:p>
        </w:tc>
        <w:tc>
          <w:tcPr>
            <w:tcW w:w="3676" w:type="pct"/>
            <w:vAlign w:val="center"/>
          </w:tcPr>
          <w:p w14:paraId="40722337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</w:rPr>
            </w:pPr>
            <w:r w:rsidRPr="00815917">
              <w:rPr>
                <w:rFonts w:ascii="宋体" w:hAnsi="宋体" w:hint="eastAsia"/>
              </w:rPr>
              <w:t>田丰瑞</w:t>
            </w:r>
          </w:p>
        </w:tc>
      </w:tr>
      <w:tr w:rsidR="00A7757A" w:rsidRPr="00815917" w14:paraId="0D90EB45" w14:textId="77777777" w:rsidTr="003126A4">
        <w:tc>
          <w:tcPr>
            <w:tcW w:w="1324" w:type="pct"/>
            <w:vAlign w:val="center"/>
          </w:tcPr>
          <w:p w14:paraId="0B5E3ADD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hint="eastAsia"/>
                <w:b/>
                <w:bCs/>
              </w:rPr>
              <w:t>项目成员</w:t>
            </w:r>
          </w:p>
        </w:tc>
        <w:tc>
          <w:tcPr>
            <w:tcW w:w="3676" w:type="pct"/>
            <w:vAlign w:val="center"/>
          </w:tcPr>
          <w:p w14:paraId="3904F0A6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szCs w:val="4"/>
              </w:rPr>
            </w:pPr>
            <w:r w:rsidRPr="00815917">
              <w:rPr>
                <w:rFonts w:ascii="宋体" w:hAnsi="宋体" w:hint="eastAsia"/>
                <w:szCs w:val="4"/>
              </w:rPr>
              <w:t>李朝龙、邓心怡、傅宋嘉</w:t>
            </w:r>
            <w:proofErr w:type="gramStart"/>
            <w:r w:rsidRPr="00815917">
              <w:rPr>
                <w:rFonts w:ascii="宋体" w:hAnsi="宋体" w:hint="eastAsia"/>
                <w:szCs w:val="4"/>
              </w:rPr>
              <w:t>岷</w:t>
            </w:r>
            <w:proofErr w:type="gramEnd"/>
            <w:r>
              <w:rPr>
                <w:rFonts w:ascii="宋体" w:hAnsi="宋体" w:hint="eastAsia"/>
                <w:szCs w:val="4"/>
              </w:rPr>
              <w:t>、</w:t>
            </w:r>
            <w:r w:rsidRPr="00815917">
              <w:rPr>
                <w:rFonts w:ascii="宋体" w:hAnsi="宋体" w:hint="eastAsia"/>
                <w:szCs w:val="4"/>
              </w:rPr>
              <w:t>陈玉琴</w:t>
            </w:r>
            <w:r>
              <w:rPr>
                <w:rFonts w:ascii="宋体" w:hAnsi="宋体" w:hint="eastAsia"/>
                <w:szCs w:val="4"/>
              </w:rPr>
              <w:t>、</w:t>
            </w:r>
            <w:r w:rsidRPr="00815917">
              <w:rPr>
                <w:rFonts w:ascii="宋体" w:hAnsi="宋体" w:hint="eastAsia"/>
                <w:szCs w:val="4"/>
              </w:rPr>
              <w:t>金鑫、李奕辰</w:t>
            </w:r>
            <w:r>
              <w:rPr>
                <w:rFonts w:ascii="宋体" w:hAnsi="宋体" w:hint="eastAsia"/>
                <w:szCs w:val="4"/>
              </w:rPr>
              <w:t>、</w:t>
            </w:r>
            <w:r w:rsidRPr="00815917">
              <w:rPr>
                <w:rFonts w:ascii="宋体" w:hAnsi="宋体" w:hint="eastAsia"/>
                <w:szCs w:val="4"/>
              </w:rPr>
              <w:t>丁紫凡</w:t>
            </w:r>
          </w:p>
        </w:tc>
      </w:tr>
    </w:tbl>
    <w:p w14:paraId="0B9E7D2D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5A34E949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3AE6695D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3464F871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209BD0DB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14A8382E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147FEF4A" w14:textId="77777777" w:rsidR="00A7757A" w:rsidRPr="00A7757A" w:rsidRDefault="00A7757A" w:rsidP="00A7757A">
      <w:pPr>
        <w:spacing w:after="0" w:line="240" w:lineRule="atLeast"/>
        <w:rPr>
          <w:rFonts w:ascii="宋体" w:hAnsi="宋体"/>
          <w:b/>
          <w:bCs/>
        </w:rPr>
      </w:pPr>
      <w:r w:rsidRPr="00A7757A">
        <w:rPr>
          <w:rFonts w:ascii="宋体" w:hAnsi="宋体" w:hint="eastAsia"/>
          <w:b/>
          <w:bCs/>
        </w:rPr>
        <w:lastRenderedPageBreak/>
        <w:t>版本修改信息</w:t>
      </w:r>
      <w:bookmarkStart w:id="0" w:name="_GoBack"/>
      <w:bookmarkEnd w:id="0"/>
    </w:p>
    <w:tbl>
      <w:tblPr>
        <w:tblStyle w:val="a3"/>
        <w:tblW w:w="8721" w:type="dxa"/>
        <w:tblLayout w:type="fixed"/>
        <w:tblLook w:val="0400" w:firstRow="0" w:lastRow="0" w:firstColumn="0" w:lastColumn="0" w:noHBand="0" w:noVBand="1"/>
      </w:tblPr>
      <w:tblGrid>
        <w:gridCol w:w="1271"/>
        <w:gridCol w:w="1134"/>
        <w:gridCol w:w="1418"/>
        <w:gridCol w:w="4898"/>
      </w:tblGrid>
      <w:tr w:rsidR="00A7757A" w:rsidRPr="003126A4" w14:paraId="58056E90" w14:textId="77777777" w:rsidTr="0007596A">
        <w:tc>
          <w:tcPr>
            <w:tcW w:w="1271" w:type="dxa"/>
            <w:vAlign w:val="center"/>
          </w:tcPr>
          <w:p w14:paraId="0B0BB4AA" w14:textId="77777777" w:rsidR="00A7757A" w:rsidRPr="003126A4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3126A4">
              <w:rPr>
                <w:rFonts w:hint="eastAsia"/>
                <w:b/>
                <w:bCs/>
                <w:szCs w:val="21"/>
              </w:rPr>
              <w:t>版本序号</w:t>
            </w:r>
          </w:p>
        </w:tc>
        <w:tc>
          <w:tcPr>
            <w:tcW w:w="1134" w:type="dxa"/>
            <w:vAlign w:val="center"/>
          </w:tcPr>
          <w:p w14:paraId="5B1E9BDF" w14:textId="77777777" w:rsidR="00A7757A" w:rsidRPr="003126A4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3126A4">
              <w:rPr>
                <w:rFonts w:hint="eastAsia"/>
                <w:b/>
                <w:bCs/>
                <w:szCs w:val="21"/>
              </w:rPr>
              <w:t>修改人</w:t>
            </w:r>
          </w:p>
        </w:tc>
        <w:tc>
          <w:tcPr>
            <w:tcW w:w="1418" w:type="dxa"/>
            <w:vAlign w:val="center"/>
          </w:tcPr>
          <w:p w14:paraId="404EAA1B" w14:textId="77777777" w:rsidR="00A7757A" w:rsidRPr="003126A4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3126A4">
              <w:rPr>
                <w:rFonts w:hint="eastAsia"/>
                <w:b/>
                <w:bCs/>
                <w:szCs w:val="21"/>
              </w:rPr>
              <w:t>修改时间</w:t>
            </w:r>
          </w:p>
        </w:tc>
        <w:tc>
          <w:tcPr>
            <w:tcW w:w="4898" w:type="dxa"/>
            <w:vAlign w:val="center"/>
          </w:tcPr>
          <w:p w14:paraId="24E09D76" w14:textId="77777777" w:rsidR="00A7757A" w:rsidRPr="003126A4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3126A4">
              <w:rPr>
                <w:rFonts w:hint="eastAsia"/>
                <w:b/>
                <w:bCs/>
                <w:szCs w:val="21"/>
              </w:rPr>
              <w:t>修改内容</w:t>
            </w:r>
          </w:p>
        </w:tc>
      </w:tr>
      <w:tr w:rsidR="00A7757A" w:rsidRPr="003126A4" w14:paraId="4C32329A" w14:textId="77777777" w:rsidTr="0007596A">
        <w:tc>
          <w:tcPr>
            <w:tcW w:w="1271" w:type="dxa"/>
            <w:vAlign w:val="center"/>
          </w:tcPr>
          <w:p w14:paraId="636F7B14" w14:textId="77777777" w:rsidR="00A7757A" w:rsidRPr="003126A4" w:rsidRDefault="001E2FA9" w:rsidP="0007596A">
            <w:pPr>
              <w:spacing w:after="100" w:afterAutospacing="1"/>
              <w:jc w:val="center"/>
              <w:rPr>
                <w:szCs w:val="21"/>
              </w:rPr>
            </w:pPr>
            <w:r w:rsidRPr="003126A4">
              <w:rPr>
                <w:szCs w:val="21"/>
              </w:rPr>
              <w:t>1.0</w:t>
            </w:r>
          </w:p>
        </w:tc>
        <w:tc>
          <w:tcPr>
            <w:tcW w:w="1134" w:type="dxa"/>
            <w:vAlign w:val="center"/>
          </w:tcPr>
          <w:p w14:paraId="46D19644" w14:textId="77777777" w:rsidR="00A7757A" w:rsidRPr="003126A4" w:rsidRDefault="001E2FA9" w:rsidP="0007596A">
            <w:pPr>
              <w:spacing w:after="100" w:afterAutospacing="1"/>
              <w:jc w:val="center"/>
              <w:rPr>
                <w:szCs w:val="21"/>
              </w:rPr>
            </w:pPr>
            <w:r w:rsidRPr="003126A4">
              <w:rPr>
                <w:rFonts w:hint="eastAsia"/>
                <w:szCs w:val="21"/>
              </w:rPr>
              <w:t>邓心怡</w:t>
            </w:r>
          </w:p>
        </w:tc>
        <w:tc>
          <w:tcPr>
            <w:tcW w:w="1418" w:type="dxa"/>
            <w:vAlign w:val="center"/>
          </w:tcPr>
          <w:p w14:paraId="717E8D09" w14:textId="77777777" w:rsidR="00A7757A" w:rsidRPr="003126A4" w:rsidRDefault="001E2FA9" w:rsidP="0007596A">
            <w:pPr>
              <w:spacing w:after="100" w:afterAutospacing="1"/>
              <w:jc w:val="center"/>
              <w:rPr>
                <w:szCs w:val="21"/>
              </w:rPr>
            </w:pPr>
            <w:r w:rsidRPr="003126A4">
              <w:rPr>
                <w:rFonts w:hint="eastAsia"/>
                <w:szCs w:val="21"/>
              </w:rPr>
              <w:t>2</w:t>
            </w:r>
            <w:r w:rsidRPr="003126A4">
              <w:rPr>
                <w:szCs w:val="21"/>
              </w:rPr>
              <w:t>019</w:t>
            </w:r>
            <w:r w:rsidRPr="003126A4">
              <w:rPr>
                <w:rFonts w:hint="eastAsia"/>
                <w:szCs w:val="21"/>
              </w:rPr>
              <w:t>/</w:t>
            </w:r>
            <w:r w:rsidRPr="003126A4">
              <w:rPr>
                <w:szCs w:val="21"/>
              </w:rPr>
              <w:t>12</w:t>
            </w:r>
            <w:r w:rsidRPr="003126A4">
              <w:rPr>
                <w:rFonts w:hint="eastAsia"/>
                <w:szCs w:val="21"/>
              </w:rPr>
              <w:t>/</w:t>
            </w:r>
            <w:r w:rsidRPr="003126A4">
              <w:rPr>
                <w:szCs w:val="21"/>
              </w:rPr>
              <w:t>2</w:t>
            </w:r>
            <w:r w:rsidR="00880597" w:rsidRPr="003126A4">
              <w:rPr>
                <w:szCs w:val="21"/>
              </w:rPr>
              <w:t>4</w:t>
            </w:r>
          </w:p>
        </w:tc>
        <w:tc>
          <w:tcPr>
            <w:tcW w:w="4898" w:type="dxa"/>
            <w:vAlign w:val="center"/>
          </w:tcPr>
          <w:p w14:paraId="1EF58669" w14:textId="77777777" w:rsidR="00A7757A" w:rsidRPr="003126A4" w:rsidRDefault="00880597" w:rsidP="0007596A">
            <w:pPr>
              <w:spacing w:after="100" w:afterAutospacing="1"/>
              <w:jc w:val="center"/>
              <w:rPr>
                <w:szCs w:val="21"/>
              </w:rPr>
            </w:pPr>
            <w:r w:rsidRPr="003126A4">
              <w:rPr>
                <w:rFonts w:hint="eastAsia"/>
                <w:szCs w:val="21"/>
              </w:rPr>
              <w:t>撰写测试总结报告</w:t>
            </w:r>
          </w:p>
        </w:tc>
      </w:tr>
      <w:tr w:rsidR="00A7757A" w:rsidRPr="003126A4" w14:paraId="666D5315" w14:textId="77777777" w:rsidTr="0007596A">
        <w:tc>
          <w:tcPr>
            <w:tcW w:w="1271" w:type="dxa"/>
            <w:vAlign w:val="center"/>
          </w:tcPr>
          <w:p w14:paraId="3CCC0A39" w14:textId="77777777" w:rsidR="00A7757A" w:rsidRPr="003126A4" w:rsidRDefault="00564689" w:rsidP="0007596A">
            <w:pPr>
              <w:spacing w:after="100" w:afterAutospacing="1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1134" w:type="dxa"/>
            <w:vAlign w:val="center"/>
          </w:tcPr>
          <w:p w14:paraId="7AB10319" w14:textId="77777777" w:rsidR="00A7757A" w:rsidRPr="003126A4" w:rsidRDefault="00564689" w:rsidP="0007596A">
            <w:pPr>
              <w:spacing w:after="100" w:afterAutospacing="1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田丰瑞</w:t>
            </w:r>
          </w:p>
        </w:tc>
        <w:tc>
          <w:tcPr>
            <w:tcW w:w="1418" w:type="dxa"/>
            <w:vAlign w:val="center"/>
          </w:tcPr>
          <w:p w14:paraId="73D0C07A" w14:textId="77777777" w:rsidR="00A7757A" w:rsidRPr="003126A4" w:rsidRDefault="00564689" w:rsidP="0007596A">
            <w:pPr>
              <w:spacing w:after="100" w:afterAutospacing="1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2019/12/25</w:t>
            </w:r>
          </w:p>
        </w:tc>
        <w:tc>
          <w:tcPr>
            <w:tcW w:w="4898" w:type="dxa"/>
            <w:vAlign w:val="center"/>
          </w:tcPr>
          <w:p w14:paraId="2A7505D4" w14:textId="77777777" w:rsidR="00A7757A" w:rsidRPr="003126A4" w:rsidRDefault="00564689" w:rsidP="0007596A">
            <w:pPr>
              <w:spacing w:after="100" w:afterAutospacing="1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对测试报告进行排版</w:t>
            </w:r>
          </w:p>
        </w:tc>
      </w:tr>
      <w:tr w:rsidR="00A7757A" w:rsidRPr="003126A4" w14:paraId="1746FAAE" w14:textId="77777777" w:rsidTr="0007596A">
        <w:tc>
          <w:tcPr>
            <w:tcW w:w="1271" w:type="dxa"/>
            <w:vAlign w:val="center"/>
          </w:tcPr>
          <w:p w14:paraId="0B1927E5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5F1C38CF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58BC3504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474AAFCC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3126A4" w14:paraId="6AB86A2C" w14:textId="77777777" w:rsidTr="0007596A">
        <w:tc>
          <w:tcPr>
            <w:tcW w:w="1271" w:type="dxa"/>
            <w:vAlign w:val="center"/>
          </w:tcPr>
          <w:p w14:paraId="190BA953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6F6B8CE5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0C0932CB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57EE4420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3126A4" w14:paraId="22B07450" w14:textId="77777777" w:rsidTr="0007596A">
        <w:tc>
          <w:tcPr>
            <w:tcW w:w="1271" w:type="dxa"/>
            <w:vAlign w:val="center"/>
          </w:tcPr>
          <w:p w14:paraId="3FCDFF10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5CBEE3ED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223AD025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454FD523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3126A4" w14:paraId="748E7A03" w14:textId="77777777" w:rsidTr="0007596A">
        <w:tc>
          <w:tcPr>
            <w:tcW w:w="1271" w:type="dxa"/>
            <w:vAlign w:val="center"/>
          </w:tcPr>
          <w:p w14:paraId="666AD74F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BD2DF05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53C29D2E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6C14C9CC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3126A4" w14:paraId="13F8E9EE" w14:textId="77777777" w:rsidTr="0007596A">
        <w:tc>
          <w:tcPr>
            <w:tcW w:w="1271" w:type="dxa"/>
            <w:vAlign w:val="center"/>
          </w:tcPr>
          <w:p w14:paraId="18EBBC4E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6A3AF84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709110C0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083C7FA1" w14:textId="77777777" w:rsidR="00A7757A" w:rsidRPr="003126A4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</w:tbl>
    <w:p w14:paraId="4F3309E8" w14:textId="77777777" w:rsidR="00A7757A" w:rsidRDefault="00A7757A" w:rsidP="00040F3F">
      <w:pPr>
        <w:pStyle w:val="af0"/>
      </w:pPr>
    </w:p>
    <w:p w14:paraId="740FD6D4" w14:textId="77777777" w:rsidR="00A7757A" w:rsidRDefault="00A7757A">
      <w:pPr>
        <w:rPr>
          <w:rFonts w:ascii="Rockwell" w:eastAsia="方正小标宋简体" w:hAnsi="Rockwell" w:cstheme="majorBidi"/>
          <w:color w:val="000000" w:themeColor="text1"/>
          <w:sz w:val="56"/>
          <w:szCs w:val="56"/>
        </w:rPr>
      </w:pPr>
      <w:r>
        <w:br w:type="page"/>
      </w:r>
    </w:p>
    <w:bookmarkStart w:id="1" w:name="_Toc28165712" w:displacedByCustomXml="next"/>
    <w:sdt>
      <w:sdtPr>
        <w:rPr>
          <w:rFonts w:cstheme="minorBidi"/>
          <w:b w:val="0"/>
          <w:bCs w:val="0"/>
          <w:smallCaps w:val="0"/>
          <w:color w:val="auto"/>
          <w:sz w:val="24"/>
          <w:szCs w:val="22"/>
          <w:lang w:val="zh-CN"/>
        </w:rPr>
        <w:id w:val="-1322496310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bookmarkEnd w:id="1" w:displacedByCustomXml="prev"/>
        <w:p w14:paraId="1EB18325" w14:textId="77777777" w:rsidR="000F5CDE" w:rsidRDefault="00094D40" w:rsidP="00094D40">
          <w:pPr>
            <w:pStyle w:val="TOC"/>
            <w:numPr>
              <w:ilvl w:val="0"/>
              <w:numId w:val="0"/>
            </w:numPr>
            <w:ind w:left="432"/>
          </w:pPr>
          <w:r>
            <w:rPr>
              <w:rFonts w:hint="eastAsia"/>
              <w:lang w:val="zh-CN"/>
            </w:rPr>
            <w:t>目录</w:t>
          </w:r>
        </w:p>
        <w:p w14:paraId="1B00ED4C" w14:textId="5366C646" w:rsidR="00880597" w:rsidRDefault="000F5CDE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65712" w:history="1">
            <w:r w:rsidR="00880597" w:rsidRPr="00264F7A">
              <w:rPr>
                <w:rStyle w:val="ac"/>
                <w:noProof/>
              </w:rPr>
              <w:t>1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  <w:lang w:val="zh-CN"/>
              </w:rPr>
              <w:t>目录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_Toc28165712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3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0D9C41B2" w14:textId="1010CD2F" w:rsidR="00880597" w:rsidRDefault="00356133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3" w:history="1">
            <w:r w:rsidR="00880597" w:rsidRPr="00264F7A">
              <w:rPr>
                <w:rStyle w:val="ac"/>
                <w:noProof/>
              </w:rPr>
              <w:t>2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引言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_Toc28165713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3E910F46" w14:textId="55AA5DCD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4" w:history="1">
            <w:r w:rsidR="00880597" w:rsidRPr="00264F7A">
              <w:rPr>
                <w:rStyle w:val="ac"/>
                <w:noProof/>
              </w:rPr>
              <w:t>2.1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目的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_Toc28165714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5E03C074" w14:textId="5F2FD048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5" w:history="1">
            <w:r w:rsidR="00880597" w:rsidRPr="00264F7A">
              <w:rPr>
                <w:rStyle w:val="ac"/>
                <w:noProof/>
              </w:rPr>
              <w:t>2.2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背景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_Toc28165715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50FAFBAE" w14:textId="32C71940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6" w:history="1">
            <w:r w:rsidR="00880597" w:rsidRPr="00264F7A">
              <w:rPr>
                <w:rStyle w:val="ac"/>
                <w:noProof/>
              </w:rPr>
              <w:t>2.3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测试范围和内容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_Toc28165716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47961E5F" w14:textId="4A436C56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7" w:history="1">
            <w:r w:rsidR="00880597" w:rsidRPr="00264F7A">
              <w:rPr>
                <w:rStyle w:val="ac"/>
                <w:noProof/>
              </w:rPr>
              <w:t>2.4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参考资料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_Toc28165717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65180C62" w14:textId="70A49AF8" w:rsidR="00880597" w:rsidRDefault="00356133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8" w:history="1">
            <w:r w:rsidR="00880597" w:rsidRPr="00264F7A">
              <w:rPr>
                <w:rStyle w:val="ac"/>
                <w:noProof/>
              </w:rPr>
              <w:t>3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测试总结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_Toc28165718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669FFEB0" w14:textId="49267C41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19" w:history="1">
            <w:r w:rsidR="00880597" w:rsidRPr="00264F7A">
              <w:rPr>
                <w:rStyle w:val="ac"/>
                <w:noProof/>
              </w:rPr>
              <w:t>3.1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测试过程总结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_Toc28165719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4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22FAA624" w14:textId="2C7748AC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0" w:history="1">
            <w:r w:rsidR="00880597" w:rsidRPr="00264F7A">
              <w:rPr>
                <w:rStyle w:val="ac"/>
                <w:noProof/>
              </w:rPr>
              <w:t>3.2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测试环境总结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_Toc28165720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5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04C484C1" w14:textId="638EC265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1" w:history="1">
            <w:r w:rsidR="00880597" w:rsidRPr="00264F7A">
              <w:rPr>
                <w:rStyle w:val="ac"/>
                <w:noProof/>
              </w:rPr>
              <w:t>3.3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测试结果总结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_Toc28165721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5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02259325" w14:textId="6C4E76B1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2" w:history="1">
            <w:r w:rsidR="00880597" w:rsidRPr="00264F7A">
              <w:rPr>
                <w:rStyle w:val="ac"/>
                <w:noProof/>
              </w:rPr>
              <w:t>3.4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缺陷被发现总结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_Toc28165722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5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768A9A4D" w14:textId="578B7570" w:rsidR="00880597" w:rsidRDefault="00356133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3" w:history="1">
            <w:r w:rsidR="00880597" w:rsidRPr="00264F7A">
              <w:rPr>
                <w:rStyle w:val="ac"/>
                <w:noProof/>
              </w:rPr>
              <w:t>3.5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缺陷分布总结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_Toc28165723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10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3E4E6E17" w14:textId="5715EC1F" w:rsidR="00880597" w:rsidRDefault="00356133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4" w:history="1">
            <w:r w:rsidR="00880597" w:rsidRPr="00264F7A">
              <w:rPr>
                <w:rStyle w:val="ac"/>
                <w:noProof/>
              </w:rPr>
              <w:t>4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测</w:t>
            </w:r>
            <w:r w:rsidR="00880597" w:rsidRPr="00264F7A">
              <w:rPr>
                <w:rStyle w:val="ac"/>
                <w:noProof/>
              </w:rPr>
              <w:t>试</w:t>
            </w:r>
            <w:r w:rsidR="00880597" w:rsidRPr="00264F7A">
              <w:rPr>
                <w:rStyle w:val="ac"/>
                <w:noProof/>
              </w:rPr>
              <w:t>偏差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_Toc28165724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11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61E24B56" w14:textId="2C8D080F" w:rsidR="00880597" w:rsidRDefault="00356133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5" w:history="1">
            <w:r w:rsidR="00880597" w:rsidRPr="00264F7A">
              <w:rPr>
                <w:rStyle w:val="ac"/>
                <w:noProof/>
              </w:rPr>
              <w:t>5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其他说明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_Toc28165725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11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4170FA0F" w14:textId="3CA2DFF0" w:rsidR="00880597" w:rsidRDefault="00356133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165726" w:history="1">
            <w:r w:rsidR="00880597" w:rsidRPr="00264F7A">
              <w:rPr>
                <w:rStyle w:val="ac"/>
                <w:noProof/>
              </w:rPr>
              <w:t>6</w:t>
            </w:r>
            <w:r w:rsidR="00880597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880597" w:rsidRPr="00264F7A">
              <w:rPr>
                <w:rStyle w:val="ac"/>
                <w:noProof/>
              </w:rPr>
              <w:t>综合评价</w:t>
            </w:r>
            <w:r w:rsidR="00880597">
              <w:rPr>
                <w:noProof/>
                <w:webHidden/>
              </w:rPr>
              <w:tab/>
            </w:r>
            <w:r w:rsidR="00880597">
              <w:rPr>
                <w:noProof/>
                <w:webHidden/>
              </w:rPr>
              <w:fldChar w:fldCharType="begin"/>
            </w:r>
            <w:r w:rsidR="00880597">
              <w:rPr>
                <w:noProof/>
                <w:webHidden/>
              </w:rPr>
              <w:instrText xml:space="preserve"> PAGEREF _Toc28165726 \h </w:instrText>
            </w:r>
            <w:r w:rsidR="00880597">
              <w:rPr>
                <w:noProof/>
                <w:webHidden/>
              </w:rPr>
            </w:r>
            <w:r w:rsidR="00880597">
              <w:rPr>
                <w:noProof/>
                <w:webHidden/>
              </w:rPr>
              <w:fldChar w:fldCharType="separate"/>
            </w:r>
            <w:r w:rsidR="00265E45">
              <w:rPr>
                <w:noProof/>
                <w:webHidden/>
              </w:rPr>
              <w:t>11</w:t>
            </w:r>
            <w:r w:rsidR="00880597">
              <w:rPr>
                <w:noProof/>
                <w:webHidden/>
              </w:rPr>
              <w:fldChar w:fldCharType="end"/>
            </w:r>
          </w:hyperlink>
        </w:p>
        <w:p w14:paraId="2635E6CB" w14:textId="77777777" w:rsidR="000F5CDE" w:rsidRDefault="000F5CDE">
          <w:r>
            <w:rPr>
              <w:b/>
              <w:bCs/>
              <w:lang w:val="zh-CN"/>
            </w:rPr>
            <w:fldChar w:fldCharType="end"/>
          </w:r>
        </w:p>
      </w:sdtContent>
    </w:sdt>
    <w:p w14:paraId="7CE3CF50" w14:textId="77777777" w:rsidR="000F5CDE" w:rsidRDefault="000F5CDE">
      <w:pPr>
        <w:rPr>
          <w:rFonts w:ascii="Rockwell" w:eastAsia="方正小标宋简体" w:hAnsi="Rockwell" w:cstheme="majorBidi"/>
          <w:color w:val="000000" w:themeColor="text1"/>
          <w:sz w:val="56"/>
          <w:szCs w:val="56"/>
        </w:rPr>
      </w:pPr>
      <w:r>
        <w:br w:type="page"/>
      </w:r>
    </w:p>
    <w:p w14:paraId="4A951A89" w14:textId="77777777" w:rsidR="00880597" w:rsidRDefault="00880597" w:rsidP="003126A4">
      <w:pPr>
        <w:pStyle w:val="1"/>
      </w:pPr>
      <w:bookmarkStart w:id="2" w:name="_Toc28165713"/>
      <w:r>
        <w:rPr>
          <w:rFonts w:hint="eastAsia"/>
        </w:rPr>
        <w:lastRenderedPageBreak/>
        <w:t>引言</w:t>
      </w:r>
      <w:bookmarkEnd w:id="2"/>
    </w:p>
    <w:p w14:paraId="5527D7F4" w14:textId="77777777" w:rsidR="00880597" w:rsidRDefault="00880597" w:rsidP="003126A4">
      <w:pPr>
        <w:pStyle w:val="2"/>
      </w:pPr>
      <w:bookmarkStart w:id="3" w:name="_Toc514788524"/>
      <w:bookmarkStart w:id="4" w:name="_Toc78431449"/>
      <w:bookmarkStart w:id="5" w:name="_Toc72226036"/>
      <w:bookmarkStart w:id="6" w:name="_Toc17860686"/>
      <w:bookmarkStart w:id="7" w:name="_Toc28165714"/>
      <w:r>
        <w:rPr>
          <w:rFonts w:hint="eastAsia"/>
        </w:rPr>
        <w:t>目的</w:t>
      </w:r>
      <w:bookmarkEnd w:id="3"/>
      <w:bookmarkEnd w:id="4"/>
      <w:bookmarkEnd w:id="5"/>
      <w:bookmarkEnd w:id="6"/>
      <w:bookmarkEnd w:id="7"/>
    </w:p>
    <w:p w14:paraId="749491D7" w14:textId="77777777" w:rsidR="00880597" w:rsidRPr="00880597" w:rsidRDefault="00880597" w:rsidP="00880597">
      <w:pPr>
        <w:ind w:firstLine="420"/>
      </w:pPr>
      <w:r w:rsidRPr="00880597">
        <w:rPr>
          <w:rFonts w:hint="eastAsia"/>
        </w:rPr>
        <w:t>把测试的过程和结果写成文档，对发现的问题和缺陷进行分析，为纠正软件的存在的质量问题提供依据，同时为软件验收和交付打下基础。</w:t>
      </w:r>
    </w:p>
    <w:p w14:paraId="02ABDC05" w14:textId="77777777" w:rsidR="00880597" w:rsidRDefault="00880597" w:rsidP="003126A4">
      <w:pPr>
        <w:pStyle w:val="2"/>
      </w:pPr>
      <w:bookmarkStart w:id="8" w:name="_1.2测试的背景"/>
      <w:bookmarkStart w:id="9" w:name="_Toc529682884"/>
      <w:bookmarkStart w:id="10" w:name="_Toc529850549"/>
      <w:bookmarkStart w:id="11" w:name="_Toc6223088"/>
      <w:bookmarkStart w:id="12" w:name="_Toc514788525"/>
      <w:bookmarkStart w:id="13" w:name="_Toc78431450"/>
      <w:bookmarkStart w:id="14" w:name="_Toc72226037"/>
      <w:bookmarkStart w:id="15" w:name="_Toc17860687"/>
      <w:bookmarkStart w:id="16" w:name="_Toc28165715"/>
      <w:bookmarkEnd w:id="8"/>
      <w:r>
        <w:rPr>
          <w:rFonts w:hint="eastAsia"/>
        </w:rPr>
        <w:t>背景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1624697C" w14:textId="77777777" w:rsidR="00880597" w:rsidRDefault="00880597" w:rsidP="00880597">
      <w:pPr>
        <w:ind w:firstLine="420"/>
      </w:pPr>
      <w:bookmarkStart w:id="17" w:name="_1.3测试的范围"/>
      <w:bookmarkStart w:id="18" w:name="_Toc529682885"/>
      <w:bookmarkStart w:id="19" w:name="_Toc529850550"/>
      <w:bookmarkStart w:id="20" w:name="_Toc6223089"/>
      <w:bookmarkEnd w:id="17"/>
      <w:r>
        <w:rPr>
          <w:rFonts w:hint="eastAsia"/>
        </w:rPr>
        <w:t>本项目测试的背景见测试计划，本文档编写时项目已经初步完成，并且已有可交付成果。</w:t>
      </w:r>
    </w:p>
    <w:p w14:paraId="0DEF8056" w14:textId="77777777" w:rsidR="00880597" w:rsidRDefault="00880597" w:rsidP="003126A4">
      <w:pPr>
        <w:pStyle w:val="2"/>
      </w:pPr>
      <w:bookmarkStart w:id="21" w:name="_Toc17860688"/>
      <w:bookmarkStart w:id="22" w:name="_Toc514788526"/>
      <w:bookmarkStart w:id="23" w:name="_Toc78431451"/>
      <w:bookmarkStart w:id="24" w:name="_Toc72226038"/>
      <w:bookmarkStart w:id="25" w:name="_Toc28165716"/>
      <w:r>
        <w:rPr>
          <w:rFonts w:hint="eastAsia"/>
        </w:rPr>
        <w:t>测试范围</w:t>
      </w:r>
      <w:bookmarkEnd w:id="18"/>
      <w:bookmarkEnd w:id="19"/>
      <w:bookmarkEnd w:id="20"/>
      <w:bookmarkEnd w:id="21"/>
      <w:r>
        <w:rPr>
          <w:rFonts w:hint="eastAsia"/>
        </w:rPr>
        <w:t>和内容</w:t>
      </w:r>
      <w:bookmarkEnd w:id="22"/>
      <w:bookmarkEnd w:id="23"/>
      <w:bookmarkEnd w:id="24"/>
      <w:bookmarkEnd w:id="25"/>
    </w:p>
    <w:p w14:paraId="381B15E5" w14:textId="77777777" w:rsidR="00880597" w:rsidRDefault="00880597" w:rsidP="00880597">
      <w:pPr>
        <w:ind w:firstLine="420"/>
        <w:rPr>
          <w:szCs w:val="20"/>
        </w:rPr>
      </w:pPr>
      <w:bookmarkStart w:id="26" w:name="_1.4参考资料"/>
      <w:bookmarkStart w:id="27" w:name="_Toc529682886"/>
      <w:bookmarkStart w:id="28" w:name="_Toc529850551"/>
      <w:bookmarkStart w:id="29" w:name="_Toc6223090"/>
      <w:bookmarkEnd w:id="26"/>
      <w:r>
        <w:rPr>
          <w:rFonts w:hint="eastAsia"/>
        </w:rPr>
        <w:t>所采用的测试手段有等价类测试、压力测试等。</w:t>
      </w:r>
    </w:p>
    <w:p w14:paraId="0223C3F1" w14:textId="77777777" w:rsidR="00880597" w:rsidRDefault="00880597" w:rsidP="003126A4">
      <w:pPr>
        <w:pStyle w:val="2"/>
      </w:pPr>
      <w:bookmarkStart w:id="30" w:name="_Toc514788527"/>
      <w:bookmarkStart w:id="31" w:name="_Toc78431453"/>
      <w:bookmarkStart w:id="32" w:name="_Toc72226040"/>
      <w:bookmarkStart w:id="33" w:name="_Toc17860690"/>
      <w:bookmarkStart w:id="34" w:name="_Toc28165717"/>
      <w:r>
        <w:rPr>
          <w:rFonts w:hint="eastAsia"/>
        </w:rPr>
        <w:t>参考资料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3120AE8C" w14:textId="77777777" w:rsidR="00880597" w:rsidRDefault="00880597" w:rsidP="00880597">
      <w:pPr>
        <w:ind w:firstLineChars="200" w:firstLine="440"/>
        <w:rPr>
          <w:szCs w:val="20"/>
        </w:rPr>
      </w:pPr>
      <w:r>
        <w:rPr>
          <w:rFonts w:hint="eastAsia"/>
        </w:rPr>
        <w:t>编写本计划及测试整个过程中所要参考的文件、资料如下：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04"/>
        <w:gridCol w:w="2404"/>
        <w:gridCol w:w="2404"/>
      </w:tblGrid>
      <w:tr w:rsidR="00880597" w:rsidRPr="00880597" w14:paraId="5F095256" w14:textId="77777777" w:rsidTr="003126A4">
        <w:trPr>
          <w:trHeight w:val="468"/>
          <w:jc w:val="center"/>
        </w:trPr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4FAF7" w14:textId="77777777" w:rsidR="00880597" w:rsidRPr="00880597" w:rsidRDefault="00880597" w:rsidP="003126A4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编号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B8DB" w14:textId="77777777" w:rsidR="00880597" w:rsidRPr="00880597" w:rsidRDefault="00880597" w:rsidP="003126A4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资料名称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B5AD" w14:textId="77777777" w:rsidR="00880597" w:rsidRPr="00880597" w:rsidRDefault="00880597" w:rsidP="003126A4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作者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7B1A" w14:textId="77777777" w:rsidR="00880597" w:rsidRPr="00880597" w:rsidRDefault="00880597" w:rsidP="003126A4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日期</w:t>
            </w:r>
          </w:p>
        </w:tc>
      </w:tr>
      <w:tr w:rsidR="00880597" w:rsidRPr="00880597" w14:paraId="47B60E5B" w14:textId="77777777" w:rsidTr="003126A4">
        <w:trPr>
          <w:trHeight w:val="468"/>
          <w:jc w:val="center"/>
        </w:trPr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A8886F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szCs w:val="24"/>
              </w:rPr>
              <w:t>1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86BFF8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项目章程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7F8F66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丁紫凡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ACEABD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019</w:t>
            </w:r>
            <w:r>
              <w:rPr>
                <w:rFonts w:hint="eastAsia"/>
                <w:szCs w:val="24"/>
              </w:rPr>
              <w:t>/</w:t>
            </w:r>
            <w:r>
              <w:rPr>
                <w:szCs w:val="24"/>
              </w:rPr>
              <w:t>11/1</w:t>
            </w:r>
          </w:p>
        </w:tc>
      </w:tr>
      <w:tr w:rsidR="00880597" w:rsidRPr="00880597" w14:paraId="52CCE2A4" w14:textId="77777777" w:rsidTr="003126A4">
        <w:trPr>
          <w:trHeight w:val="468"/>
          <w:jc w:val="center"/>
        </w:trPr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518DA7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szCs w:val="24"/>
              </w:rPr>
              <w:t>2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B41C48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项目需求说明书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ADBD1D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傅宋嘉</w:t>
            </w:r>
            <w:proofErr w:type="gramStart"/>
            <w:r w:rsidRPr="00880597">
              <w:rPr>
                <w:rFonts w:hint="eastAsia"/>
                <w:szCs w:val="24"/>
              </w:rPr>
              <w:t>岷</w:t>
            </w:r>
            <w:proofErr w:type="gramEnd"/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3CDBE5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2</w:t>
            </w:r>
            <w:r w:rsidRPr="00880597">
              <w:rPr>
                <w:szCs w:val="24"/>
              </w:rPr>
              <w:t>019</w:t>
            </w:r>
            <w:r w:rsidRPr="00880597">
              <w:rPr>
                <w:rFonts w:hint="eastAsia"/>
                <w:szCs w:val="24"/>
              </w:rPr>
              <w:t>/</w:t>
            </w:r>
            <w:r w:rsidRPr="00880597">
              <w:rPr>
                <w:szCs w:val="24"/>
              </w:rPr>
              <w:t>11/6</w:t>
            </w:r>
          </w:p>
        </w:tc>
      </w:tr>
      <w:tr w:rsidR="00880597" w:rsidRPr="00880597" w14:paraId="26176CF1" w14:textId="77777777" w:rsidTr="003126A4">
        <w:trPr>
          <w:trHeight w:val="468"/>
          <w:jc w:val="center"/>
        </w:trPr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1F9090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3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F995C3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网站系统设计说明书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F3558D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田丰瑞</w:t>
            </w:r>
          </w:p>
        </w:tc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25B181" w14:textId="77777777" w:rsidR="00880597" w:rsidRPr="00880597" w:rsidRDefault="00880597" w:rsidP="003126A4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szCs w:val="24"/>
              </w:rPr>
              <w:t>2019</w:t>
            </w:r>
            <w:r w:rsidRPr="00880597">
              <w:rPr>
                <w:rFonts w:hint="eastAsia"/>
                <w:szCs w:val="24"/>
              </w:rPr>
              <w:t>/</w:t>
            </w:r>
            <w:r w:rsidRPr="00880597">
              <w:rPr>
                <w:szCs w:val="24"/>
              </w:rPr>
              <w:t>10</w:t>
            </w:r>
            <w:r w:rsidRPr="00880597">
              <w:rPr>
                <w:rFonts w:hint="eastAsia"/>
                <w:szCs w:val="24"/>
              </w:rPr>
              <w:t>/</w:t>
            </w:r>
            <w:r w:rsidRPr="00880597">
              <w:rPr>
                <w:szCs w:val="24"/>
              </w:rPr>
              <w:t>20</w:t>
            </w:r>
          </w:p>
        </w:tc>
      </w:tr>
    </w:tbl>
    <w:p w14:paraId="6BBB338A" w14:textId="77777777" w:rsidR="00880597" w:rsidRDefault="00880597" w:rsidP="00997EA1">
      <w:pPr>
        <w:pStyle w:val="1"/>
        <w:rPr>
          <w:rFonts w:cs="Times New Roman"/>
          <w:kern w:val="2"/>
        </w:rPr>
      </w:pPr>
      <w:bookmarkStart w:id="35" w:name="_2.测试需求"/>
      <w:bookmarkStart w:id="36" w:name="_Toc72226041"/>
      <w:bookmarkStart w:id="37" w:name="_Toc78431454"/>
      <w:bookmarkStart w:id="38" w:name="_Toc514788528"/>
      <w:bookmarkStart w:id="39" w:name="_Toc28165718"/>
      <w:bookmarkEnd w:id="35"/>
      <w:r>
        <w:rPr>
          <w:rFonts w:hint="eastAsia"/>
        </w:rPr>
        <w:t>测试总结</w:t>
      </w:r>
      <w:bookmarkEnd w:id="36"/>
      <w:bookmarkEnd w:id="37"/>
      <w:bookmarkEnd w:id="38"/>
      <w:bookmarkEnd w:id="39"/>
    </w:p>
    <w:p w14:paraId="07B514BF" w14:textId="77777777" w:rsidR="00880597" w:rsidRDefault="00880597" w:rsidP="00880597">
      <w:pPr>
        <w:ind w:firstLine="420"/>
        <w:rPr>
          <w:sz w:val="21"/>
          <w:szCs w:val="20"/>
        </w:rPr>
      </w:pPr>
      <w:r>
        <w:rPr>
          <w:rFonts w:hint="eastAsia"/>
        </w:rPr>
        <w:t>以下分别描述测试过程中主要的各项活动，介绍测试过程内容，遇到的问题，以及其它发生的主要事件。</w:t>
      </w:r>
    </w:p>
    <w:p w14:paraId="48E98E2C" w14:textId="77777777" w:rsidR="00880597" w:rsidRDefault="00880597" w:rsidP="00997EA1">
      <w:pPr>
        <w:pStyle w:val="2"/>
      </w:pPr>
      <w:bookmarkStart w:id="40" w:name="_Toc514788529"/>
      <w:bookmarkStart w:id="41" w:name="_Toc78431455"/>
      <w:bookmarkStart w:id="42" w:name="_Toc72226042"/>
      <w:bookmarkStart w:id="43" w:name="_Toc28165719"/>
      <w:r>
        <w:rPr>
          <w:rFonts w:hint="eastAsia"/>
        </w:rPr>
        <w:t>测试过程总结</w:t>
      </w:r>
      <w:bookmarkEnd w:id="40"/>
      <w:bookmarkEnd w:id="41"/>
      <w:bookmarkEnd w:id="42"/>
      <w:bookmarkEnd w:id="43"/>
    </w:p>
    <w:p w14:paraId="42FFFCF5" w14:textId="77777777" w:rsidR="00880597" w:rsidRDefault="00880597" w:rsidP="00997EA1">
      <w:pPr>
        <w:ind w:firstLine="420"/>
      </w:pPr>
      <w:r>
        <w:rPr>
          <w:rFonts w:hint="eastAsia"/>
        </w:rPr>
        <w:t>首先制定了测试计划，在测试计划中选择适合本项目的测试方法：主要是等价类测试和压力测试，接着根据选定的测试方法和测试思想设计测试用例。</w:t>
      </w:r>
    </w:p>
    <w:p w14:paraId="71982E13" w14:textId="77777777" w:rsidR="00880597" w:rsidRDefault="00880597" w:rsidP="00997EA1">
      <w:pPr>
        <w:ind w:firstLine="420"/>
      </w:pPr>
      <w:r>
        <w:rPr>
          <w:rFonts w:hint="eastAsia"/>
        </w:rPr>
        <w:t>在设计测试用例的过程中，将课内所学的等价类测试知识结合实际设计了测试用例，见附件。同时为了对网站进行性能测试我还学习了用</w:t>
      </w:r>
      <w:r w:rsidR="00094D40">
        <w:t>ab</w:t>
      </w:r>
      <w:r w:rsidR="00094D40">
        <w:rPr>
          <w:rFonts w:hint="eastAsia"/>
        </w:rPr>
        <w:t>命令</w:t>
      </w:r>
      <w:r>
        <w:rPr>
          <w:rFonts w:hint="eastAsia"/>
        </w:rPr>
        <w:t>对网站进行压力测试，即网站能承载的同时访问的人数的最大值。</w:t>
      </w:r>
    </w:p>
    <w:p w14:paraId="762C7E65" w14:textId="77777777" w:rsidR="00880597" w:rsidRPr="00880597" w:rsidRDefault="00880597" w:rsidP="00997EA1">
      <w:pPr>
        <w:ind w:firstLine="420"/>
      </w:pPr>
      <w:r>
        <w:rPr>
          <w:rFonts w:hint="eastAsia"/>
        </w:rPr>
        <w:t>在此过程中，遇到的问题比较少，主要是对</w:t>
      </w:r>
      <w:r w:rsidR="00094D40">
        <w:t>ab</w:t>
      </w:r>
      <w:r w:rsidR="00094D40">
        <w:rPr>
          <w:rFonts w:hint="eastAsia"/>
        </w:rPr>
        <w:t>命令</w:t>
      </w:r>
      <w:r>
        <w:rPr>
          <w:rFonts w:hint="eastAsia"/>
        </w:rPr>
        <w:t>比较陌生，需要查询资料完成对网站的测试。</w:t>
      </w:r>
      <w:r w:rsidR="00094D40">
        <w:rPr>
          <w:rFonts w:hint="eastAsia"/>
        </w:rPr>
        <w:t>刚开始总是会访问失败，经过排查，发现是域名写错了。</w:t>
      </w:r>
    </w:p>
    <w:p w14:paraId="23F9CD52" w14:textId="77777777" w:rsidR="00880597" w:rsidRDefault="00880597" w:rsidP="00997EA1">
      <w:pPr>
        <w:pStyle w:val="2"/>
      </w:pPr>
      <w:bookmarkStart w:id="44" w:name="_Toc514788530"/>
      <w:bookmarkStart w:id="45" w:name="_Toc78431456"/>
      <w:bookmarkStart w:id="46" w:name="_Toc72226043"/>
      <w:bookmarkStart w:id="47" w:name="_Toc28165720"/>
      <w:r>
        <w:rPr>
          <w:rFonts w:hint="eastAsia"/>
        </w:rPr>
        <w:lastRenderedPageBreak/>
        <w:t>测试环境总结</w:t>
      </w:r>
      <w:bookmarkEnd w:id="44"/>
      <w:bookmarkEnd w:id="45"/>
      <w:bookmarkEnd w:id="46"/>
      <w:bookmarkEnd w:id="47"/>
    </w:p>
    <w:p w14:paraId="41469A88" w14:textId="77777777" w:rsidR="00094D40" w:rsidRDefault="00997EA1" w:rsidP="00997EA1">
      <w:pPr>
        <w:pStyle w:val="aff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操作系统：</w:t>
      </w:r>
      <w:proofErr w:type="spellStart"/>
      <w:r>
        <w:rPr>
          <w:rFonts w:hint="eastAsia"/>
          <w:sz w:val="24"/>
          <w:szCs w:val="24"/>
        </w:rPr>
        <w:t>Redhat</w:t>
      </w:r>
      <w:proofErr w:type="spellEnd"/>
    </w:p>
    <w:p w14:paraId="4CA321C8" w14:textId="77777777" w:rsidR="00094D40" w:rsidRDefault="00094D40" w:rsidP="00997EA1">
      <w:pPr>
        <w:pStyle w:val="aff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ttpd</w:t>
      </w:r>
      <w:r>
        <w:rPr>
          <w:rFonts w:hint="eastAsia"/>
          <w:sz w:val="24"/>
          <w:szCs w:val="24"/>
        </w:rPr>
        <w:t>服务安装完成</w:t>
      </w:r>
    </w:p>
    <w:p w14:paraId="2953CF59" w14:textId="77777777" w:rsidR="00880597" w:rsidRDefault="00880597" w:rsidP="00997EA1">
      <w:pPr>
        <w:pStyle w:val="aff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网络带宽：</w:t>
      </w:r>
      <w:r>
        <w:rPr>
          <w:rFonts w:hint="eastAsia"/>
          <w:sz w:val="24"/>
          <w:szCs w:val="24"/>
        </w:rPr>
        <w:t>&gt;5M</w:t>
      </w:r>
    </w:p>
    <w:p w14:paraId="0F464D12" w14:textId="77777777" w:rsidR="00880597" w:rsidRDefault="00880597" w:rsidP="00997EA1">
      <w:pPr>
        <w:pStyle w:val="aff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网站访问设备：电脑端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手机端</w:t>
      </w:r>
    </w:p>
    <w:p w14:paraId="170766CF" w14:textId="77777777" w:rsidR="00880597" w:rsidRPr="00880597" w:rsidRDefault="00880597" w:rsidP="00997EA1">
      <w:pPr>
        <w:pStyle w:val="aff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如果测试环境不满足以上需要，会导致性能测试无法科学有效地进行，</w:t>
      </w:r>
      <w:proofErr w:type="spellStart"/>
      <w:r>
        <w:rPr>
          <w:rFonts w:hint="eastAsia"/>
          <w:sz w:val="24"/>
          <w:szCs w:val="24"/>
        </w:rPr>
        <w:t>Jmeter</w:t>
      </w:r>
      <w:proofErr w:type="spellEnd"/>
      <w:r>
        <w:rPr>
          <w:rFonts w:hint="eastAsia"/>
          <w:sz w:val="24"/>
          <w:szCs w:val="24"/>
        </w:rPr>
        <w:t>工具不仅可以模拟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>请求，还可以观察模拟访问网站后的结果，进而分析性能。如果网络带宽不够，有可能会出现页面加载迟缓或者加载失败的情况。</w:t>
      </w:r>
    </w:p>
    <w:p w14:paraId="11FFE0AE" w14:textId="77777777" w:rsidR="00880597" w:rsidRPr="00997EA1" w:rsidRDefault="00880597" w:rsidP="00997EA1">
      <w:pPr>
        <w:pStyle w:val="2"/>
        <w:rPr>
          <w:rFonts w:hint="eastAsia"/>
        </w:rPr>
      </w:pPr>
      <w:bookmarkStart w:id="48" w:name="_Toc514788531"/>
      <w:bookmarkStart w:id="49" w:name="_Toc78431457"/>
      <w:bookmarkStart w:id="50" w:name="_Toc72226044"/>
      <w:bookmarkStart w:id="51" w:name="_Toc28165721"/>
      <w:r>
        <w:rPr>
          <w:rFonts w:hint="eastAsia"/>
        </w:rPr>
        <w:t>测试结果总结</w:t>
      </w:r>
      <w:bookmarkEnd w:id="48"/>
      <w:bookmarkEnd w:id="49"/>
      <w:bookmarkEnd w:id="50"/>
      <w:bookmarkEnd w:id="5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9"/>
        <w:gridCol w:w="998"/>
        <w:gridCol w:w="1546"/>
        <w:gridCol w:w="1369"/>
        <w:gridCol w:w="3488"/>
      </w:tblGrid>
      <w:tr w:rsidR="00997EA1" w:rsidRPr="00880597" w14:paraId="283B74BD" w14:textId="77777777" w:rsidTr="00997EA1">
        <w:trPr>
          <w:trHeight w:val="79"/>
        </w:trPr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B1FA5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测试轮次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9CBC4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proofErr w:type="gramStart"/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用例数</w:t>
            </w:r>
            <w:proofErr w:type="gramEnd"/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AFB56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用例通过率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909FB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问题数</w:t>
            </w:r>
          </w:p>
        </w:tc>
        <w:tc>
          <w:tcPr>
            <w:tcW w:w="2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09FB2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备注</w:t>
            </w:r>
          </w:p>
        </w:tc>
      </w:tr>
      <w:tr w:rsidR="00997EA1" w:rsidRPr="00880597" w14:paraId="2B202A6E" w14:textId="77777777" w:rsidTr="00997EA1"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A40EB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i w:val="0"/>
                <w:kern w:val="2"/>
                <w:sz w:val="24"/>
                <w:szCs w:val="24"/>
              </w:rPr>
              <w:t>第一轮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92B13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19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6381F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63.2</w:t>
            </w:r>
            <w:r w:rsidRPr="00880597">
              <w:rPr>
                <w:i w:val="0"/>
                <w:kern w:val="2"/>
                <w:sz w:val="24"/>
                <w:szCs w:val="24"/>
              </w:rPr>
              <w:t>%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3A3ED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7</w:t>
            </w:r>
          </w:p>
        </w:tc>
        <w:tc>
          <w:tcPr>
            <w:tcW w:w="2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48A74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还有部分报</w:t>
            </w:r>
            <w:proofErr w:type="gramStart"/>
            <w:r>
              <w:rPr>
                <w:rFonts w:hint="eastAsia"/>
                <w:i w:val="0"/>
                <w:kern w:val="2"/>
                <w:sz w:val="24"/>
                <w:szCs w:val="24"/>
              </w:rPr>
              <w:t>错信息</w:t>
            </w:r>
            <w:proofErr w:type="gramEnd"/>
            <w:r>
              <w:rPr>
                <w:rFonts w:hint="eastAsia"/>
                <w:i w:val="0"/>
                <w:kern w:val="2"/>
                <w:sz w:val="24"/>
                <w:szCs w:val="24"/>
              </w:rPr>
              <w:t>需要完善</w:t>
            </w:r>
          </w:p>
        </w:tc>
      </w:tr>
      <w:tr w:rsidR="00997EA1" w:rsidRPr="00880597" w14:paraId="3DFABB7E" w14:textId="77777777" w:rsidTr="00997EA1"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890D6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i w:val="0"/>
                <w:kern w:val="2"/>
                <w:sz w:val="24"/>
                <w:szCs w:val="24"/>
              </w:rPr>
              <w:t>第二轮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9112C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15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49E00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53.3</w:t>
            </w:r>
            <w:r w:rsidRPr="00880597">
              <w:rPr>
                <w:i w:val="0"/>
                <w:kern w:val="2"/>
                <w:sz w:val="24"/>
                <w:szCs w:val="24"/>
              </w:rPr>
              <w:t>%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E37BF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8</w:t>
            </w:r>
          </w:p>
        </w:tc>
        <w:tc>
          <w:tcPr>
            <w:tcW w:w="2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D7ABF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还有部分报</w:t>
            </w:r>
            <w:proofErr w:type="gramStart"/>
            <w:r>
              <w:rPr>
                <w:rFonts w:hint="eastAsia"/>
                <w:i w:val="0"/>
                <w:kern w:val="2"/>
                <w:sz w:val="24"/>
                <w:szCs w:val="24"/>
              </w:rPr>
              <w:t>错信息</w:t>
            </w:r>
            <w:proofErr w:type="gramEnd"/>
            <w:r>
              <w:rPr>
                <w:rFonts w:hint="eastAsia"/>
                <w:i w:val="0"/>
                <w:kern w:val="2"/>
                <w:sz w:val="24"/>
                <w:szCs w:val="24"/>
              </w:rPr>
              <w:t>需要完善</w:t>
            </w:r>
          </w:p>
        </w:tc>
      </w:tr>
      <w:tr w:rsidR="00997EA1" w:rsidRPr="00880597" w14:paraId="311C1420" w14:textId="77777777" w:rsidTr="00997EA1"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79CE6" w14:textId="77777777" w:rsidR="00880597" w:rsidRPr="00880597" w:rsidRDefault="00880597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i w:val="0"/>
                <w:kern w:val="2"/>
                <w:sz w:val="24"/>
                <w:szCs w:val="24"/>
              </w:rPr>
              <w:t>第三轮</w:t>
            </w:r>
          </w:p>
        </w:tc>
        <w:tc>
          <w:tcPr>
            <w:tcW w:w="5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B125F" w14:textId="77777777" w:rsidR="00880597" w:rsidRPr="00880597" w:rsidRDefault="002248CA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1700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CB926" w14:textId="77777777" w:rsidR="00880597" w:rsidRPr="00880597" w:rsidRDefault="002248CA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59.1%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7E3B6" w14:textId="77777777" w:rsidR="00880597" w:rsidRPr="00880597" w:rsidRDefault="002248CA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6</w:t>
            </w:r>
            <w:r>
              <w:rPr>
                <w:i w:val="0"/>
                <w:kern w:val="2"/>
                <w:sz w:val="24"/>
                <w:szCs w:val="24"/>
              </w:rPr>
              <w:t>95</w:t>
            </w:r>
          </w:p>
        </w:tc>
        <w:tc>
          <w:tcPr>
            <w:tcW w:w="2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8F29" w14:textId="77777777" w:rsidR="00880597" w:rsidRPr="00880597" w:rsidRDefault="002248CA" w:rsidP="00997EA1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无</w:t>
            </w:r>
          </w:p>
        </w:tc>
      </w:tr>
    </w:tbl>
    <w:p w14:paraId="1D3CEF9C" w14:textId="77777777" w:rsidR="00880597" w:rsidRPr="00997EA1" w:rsidRDefault="00880597" w:rsidP="00997EA1">
      <w:pPr>
        <w:pStyle w:val="2"/>
      </w:pPr>
      <w:bookmarkStart w:id="52" w:name="_Toc514788532"/>
      <w:bookmarkStart w:id="53" w:name="_Toc28165722"/>
      <w:bookmarkStart w:id="54" w:name="_Toc78431458"/>
      <w:bookmarkStart w:id="55" w:name="_Toc72226045"/>
      <w:r>
        <w:rPr>
          <w:rFonts w:hint="eastAsia"/>
        </w:rPr>
        <w:t>缺陷被发现总结</w:t>
      </w:r>
      <w:bookmarkEnd w:id="52"/>
      <w:bookmarkEnd w:id="53"/>
    </w:p>
    <w:p w14:paraId="45C1014C" w14:textId="77777777" w:rsidR="00880597" w:rsidRDefault="00880597" w:rsidP="00880597">
      <w:pPr>
        <w:ind w:firstLine="420"/>
      </w:pPr>
      <w:r>
        <w:rPr>
          <w:rFonts w:hint="eastAsia"/>
        </w:rPr>
        <w:t>缺陷被发现总结，主要为用例、非用例发现统计，测试人员、非测试人员统计。本次需求、非本次需求发现总结。</w:t>
      </w:r>
    </w:p>
    <w:p w14:paraId="185BA158" w14:textId="77777777" w:rsidR="002248CA" w:rsidRPr="002248CA" w:rsidRDefault="002248CA" w:rsidP="00997EA1">
      <w:pPr>
        <w:pStyle w:val="3"/>
      </w:pPr>
      <w:r w:rsidRPr="002248CA">
        <w:rPr>
          <w:rFonts w:hint="eastAsia"/>
        </w:rPr>
        <w:t>等价类测试</w:t>
      </w:r>
    </w:p>
    <w:p w14:paraId="0E49738E" w14:textId="77777777" w:rsidR="00880597" w:rsidRDefault="00880597" w:rsidP="00880597">
      <w:pPr>
        <w:ind w:firstLine="420"/>
      </w:pPr>
      <w:r>
        <w:rPr>
          <w:rFonts w:hint="eastAsia"/>
        </w:rPr>
        <w:t>经过等价类测试共计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个测试用例的测试，共发现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个缺陷，其中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个属于严重缺陷，预期结果是报名失败返回信息修改页面，但是测试结果是报名成功，还有三个属于一般缺陷，测试结果与预期一致，但是报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不够准确。</w:t>
      </w:r>
    </w:p>
    <w:p w14:paraId="32E2C61C" w14:textId="77777777" w:rsidR="00880597" w:rsidRDefault="00880597" w:rsidP="00094D40">
      <w:pPr>
        <w:ind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0B9A5B" wp14:editId="3A2D780A">
            <wp:simplePos x="0" y="0"/>
            <wp:positionH relativeFrom="page">
              <wp:posOffset>612613</wp:posOffset>
            </wp:positionH>
            <wp:positionV relativeFrom="paragraph">
              <wp:posOffset>297180</wp:posOffset>
            </wp:positionV>
            <wp:extent cx="6925543" cy="1807535"/>
            <wp:effectExtent l="0" t="0" r="0" b="254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43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测试未通过用例如下：</w:t>
      </w:r>
    </w:p>
    <w:p w14:paraId="40D6EA80" w14:textId="77777777" w:rsidR="00094D40" w:rsidRDefault="002248CA" w:rsidP="0088059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62EF72" wp14:editId="5788E41F">
            <wp:simplePos x="0" y="0"/>
            <wp:positionH relativeFrom="margin">
              <wp:posOffset>-357505</wp:posOffset>
            </wp:positionH>
            <wp:positionV relativeFrom="paragraph">
              <wp:posOffset>2106930</wp:posOffset>
            </wp:positionV>
            <wp:extent cx="6710045" cy="1445895"/>
            <wp:effectExtent l="0" t="0" r="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597">
        <w:rPr>
          <w:rFonts w:hint="eastAsia"/>
        </w:rPr>
        <w:t>其中，标为红色的属于严重缺陷，标为紫色的属于一般缺陷。</w:t>
      </w:r>
    </w:p>
    <w:p w14:paraId="0FEF1189" w14:textId="77777777" w:rsidR="002248CA" w:rsidRPr="002248CA" w:rsidRDefault="002248CA" w:rsidP="00997EA1">
      <w:pPr>
        <w:pStyle w:val="3"/>
      </w:pPr>
      <w:r w:rsidRPr="002248CA">
        <w:rPr>
          <w:rFonts w:hint="eastAsia"/>
        </w:rPr>
        <w:t>压力测试</w:t>
      </w:r>
    </w:p>
    <w:p w14:paraId="618070DC" w14:textId="77777777" w:rsidR="00880597" w:rsidRDefault="00094D40" w:rsidP="00D407F8">
      <w:pPr>
        <w:ind w:firstLine="420"/>
      </w:pPr>
      <w:r>
        <w:rPr>
          <w:rFonts w:hint="eastAsia"/>
        </w:rPr>
        <w:t>压力测试采用了三个测试用例，分别</w:t>
      </w:r>
      <w:r w:rsidR="00D407F8">
        <w:rPr>
          <w:rFonts w:hint="eastAsia"/>
        </w:rPr>
        <w:t>为访问</w:t>
      </w:r>
      <w:r w:rsidR="00D407F8">
        <w:rPr>
          <w:rFonts w:hint="eastAsia"/>
        </w:rPr>
        <w:t>2</w:t>
      </w:r>
      <w:r w:rsidR="00D407F8">
        <w:t>00</w:t>
      </w:r>
      <w:r w:rsidR="00D407F8">
        <w:rPr>
          <w:rFonts w:hint="eastAsia"/>
        </w:rPr>
        <w:t>次，并发访问</w:t>
      </w:r>
      <w:r w:rsidR="00D407F8">
        <w:rPr>
          <w:rFonts w:hint="eastAsia"/>
        </w:rPr>
        <w:t>2</w:t>
      </w:r>
      <w:r w:rsidR="00D407F8">
        <w:t>00</w:t>
      </w:r>
      <w:r w:rsidR="00D407F8">
        <w:rPr>
          <w:rFonts w:hint="eastAsia"/>
        </w:rPr>
        <w:t>次；访问</w:t>
      </w:r>
      <w:r w:rsidR="00D407F8">
        <w:rPr>
          <w:rFonts w:hint="eastAsia"/>
        </w:rPr>
        <w:t>5</w:t>
      </w:r>
      <w:r w:rsidR="00D407F8">
        <w:t>00</w:t>
      </w:r>
      <w:r w:rsidR="00D407F8">
        <w:rPr>
          <w:rFonts w:hint="eastAsia"/>
        </w:rPr>
        <w:t>次，并发访问</w:t>
      </w:r>
      <w:r w:rsidR="00D407F8">
        <w:rPr>
          <w:rFonts w:hint="eastAsia"/>
        </w:rPr>
        <w:t>5</w:t>
      </w:r>
      <w:r w:rsidR="00D407F8">
        <w:t>00</w:t>
      </w:r>
      <w:r w:rsidR="00D407F8">
        <w:rPr>
          <w:rFonts w:hint="eastAsia"/>
        </w:rPr>
        <w:t>次；访问</w:t>
      </w:r>
      <w:r w:rsidR="00D407F8">
        <w:rPr>
          <w:rFonts w:hint="eastAsia"/>
        </w:rPr>
        <w:t>1</w:t>
      </w:r>
      <w:r w:rsidR="00D407F8">
        <w:t>000</w:t>
      </w:r>
      <w:r w:rsidR="00D407F8">
        <w:rPr>
          <w:rFonts w:hint="eastAsia"/>
        </w:rPr>
        <w:t>次，并发访问</w:t>
      </w:r>
      <w:r w:rsidR="00D407F8">
        <w:rPr>
          <w:rFonts w:hint="eastAsia"/>
        </w:rPr>
        <w:t>1</w:t>
      </w:r>
      <w:r w:rsidR="00D407F8">
        <w:t>00</w:t>
      </w:r>
      <w:r w:rsidR="00D407F8">
        <w:rPr>
          <w:rFonts w:hint="eastAsia"/>
        </w:rPr>
        <w:t>次，测试结果如下：</w:t>
      </w:r>
    </w:p>
    <w:p w14:paraId="17769BB0" w14:textId="77777777" w:rsidR="00D407F8" w:rsidRDefault="00D407F8" w:rsidP="00D407F8">
      <w:pPr>
        <w:ind w:firstLine="420"/>
      </w:pPr>
      <w:r>
        <w:rPr>
          <w:rFonts w:hint="eastAsia"/>
        </w:rPr>
        <w:t>第一个测试用例结果：</w:t>
      </w:r>
    </w:p>
    <w:p w14:paraId="3C3F7AC4" w14:textId="77777777" w:rsidR="00D407F8" w:rsidRDefault="00D407F8" w:rsidP="00D407F8">
      <w:pPr>
        <w:ind w:firstLine="420"/>
      </w:pPr>
      <w:r>
        <w:rPr>
          <w:noProof/>
        </w:rPr>
        <w:drawing>
          <wp:inline distT="0" distB="0" distL="0" distR="0" wp14:anchorId="39A44EE8" wp14:editId="6F73E55B">
            <wp:extent cx="5486400" cy="3373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8426" w14:textId="77777777" w:rsidR="00D407F8" w:rsidRDefault="00D407F8" w:rsidP="00D407F8">
      <w:pPr>
        <w:ind w:firstLine="420"/>
      </w:pPr>
      <w:r>
        <w:rPr>
          <w:noProof/>
        </w:rPr>
        <w:lastRenderedPageBreak/>
        <w:drawing>
          <wp:inline distT="0" distB="0" distL="0" distR="0" wp14:anchorId="4C32D469" wp14:editId="550B9FD4">
            <wp:extent cx="5486400" cy="33839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8290" w14:textId="77777777" w:rsidR="00D407F8" w:rsidRDefault="00D407F8" w:rsidP="00D407F8">
      <w:pPr>
        <w:ind w:firstLine="420"/>
      </w:pPr>
      <w:r>
        <w:rPr>
          <w:noProof/>
        </w:rPr>
        <w:drawing>
          <wp:inline distT="0" distB="0" distL="0" distR="0" wp14:anchorId="39FF6022" wp14:editId="1517C335">
            <wp:extent cx="5486400" cy="21082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992" w14:textId="77777777" w:rsidR="00D407F8" w:rsidRDefault="00D407F8" w:rsidP="00D407F8">
      <w:pPr>
        <w:ind w:firstLine="420"/>
      </w:pPr>
      <w:r>
        <w:rPr>
          <w:rFonts w:hint="eastAsia"/>
        </w:rPr>
        <w:t>第二个测试用例结果：</w:t>
      </w:r>
    </w:p>
    <w:p w14:paraId="2D1DB83D" w14:textId="77777777" w:rsidR="00D407F8" w:rsidRDefault="007B1966" w:rsidP="00D407F8">
      <w:pPr>
        <w:ind w:firstLine="420"/>
      </w:pPr>
      <w:r>
        <w:rPr>
          <w:noProof/>
        </w:rPr>
        <w:lastRenderedPageBreak/>
        <w:drawing>
          <wp:inline distT="0" distB="0" distL="0" distR="0" wp14:anchorId="4BA88D56" wp14:editId="1C430837">
            <wp:extent cx="5486400" cy="3239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B999" w14:textId="77777777" w:rsidR="007B1966" w:rsidRDefault="007B1966" w:rsidP="00D407F8">
      <w:pPr>
        <w:ind w:firstLine="420"/>
      </w:pPr>
      <w:r>
        <w:rPr>
          <w:noProof/>
        </w:rPr>
        <w:drawing>
          <wp:inline distT="0" distB="0" distL="0" distR="0" wp14:anchorId="529EF601" wp14:editId="37505DE7">
            <wp:extent cx="5486400" cy="20681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0AF" w14:textId="77777777" w:rsidR="00D407F8" w:rsidRDefault="00D407F8" w:rsidP="00D407F8">
      <w:pPr>
        <w:ind w:firstLine="420"/>
      </w:pPr>
      <w:r>
        <w:rPr>
          <w:rFonts w:hint="eastAsia"/>
        </w:rPr>
        <w:t>第三个测试用例结果：</w:t>
      </w:r>
    </w:p>
    <w:p w14:paraId="57B4CE50" w14:textId="77777777" w:rsidR="00D407F8" w:rsidRDefault="00D407F8" w:rsidP="00D407F8">
      <w:pPr>
        <w:ind w:firstLine="420"/>
      </w:pPr>
      <w:r>
        <w:rPr>
          <w:noProof/>
        </w:rPr>
        <w:lastRenderedPageBreak/>
        <w:drawing>
          <wp:inline distT="0" distB="0" distL="0" distR="0" wp14:anchorId="212F4315" wp14:editId="2D2D4024">
            <wp:extent cx="5486400" cy="32073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ACC0" w14:textId="77777777" w:rsidR="00D407F8" w:rsidRDefault="00D407F8" w:rsidP="00D407F8">
      <w:pPr>
        <w:ind w:firstLine="420"/>
      </w:pPr>
      <w:r>
        <w:rPr>
          <w:noProof/>
        </w:rPr>
        <w:drawing>
          <wp:inline distT="0" distB="0" distL="0" distR="0" wp14:anchorId="3C0271CE" wp14:editId="44D4C5AD">
            <wp:extent cx="5486400" cy="1666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2BDA" w14:textId="77777777" w:rsidR="007B1966" w:rsidRDefault="007B1966" w:rsidP="00D407F8">
      <w:pPr>
        <w:ind w:firstLine="420"/>
      </w:pPr>
      <w:r>
        <w:rPr>
          <w:rFonts w:hint="eastAsia"/>
        </w:rPr>
        <w:t>由结果分析知，第一个测试用例中所有的访问请求通过率为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，第二个测试用例中通过率为</w:t>
      </w:r>
      <w:r>
        <w:rPr>
          <w:rFonts w:hint="eastAsia"/>
        </w:rPr>
        <w:t>7</w:t>
      </w:r>
      <w:r>
        <w:t>8.8</w:t>
      </w:r>
      <w:r>
        <w:rPr>
          <w:rFonts w:hint="eastAsia"/>
        </w:rPr>
        <w:t>%</w:t>
      </w:r>
      <w:r>
        <w:rPr>
          <w:rFonts w:hint="eastAsia"/>
        </w:rPr>
        <w:t>，第三个测试用例通过率为</w:t>
      </w:r>
      <w:r>
        <w:rPr>
          <w:rFonts w:hint="eastAsia"/>
        </w:rPr>
        <w:t>4</w:t>
      </w:r>
      <w:r>
        <w:t>1.1</w:t>
      </w:r>
      <w:r>
        <w:rPr>
          <w:rFonts w:hint="eastAsia"/>
        </w:rPr>
        <w:t>%</w:t>
      </w:r>
      <w:r>
        <w:rPr>
          <w:rFonts w:hint="eastAsia"/>
        </w:rPr>
        <w:t>。由此可知，当访问量超过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，并发访问量超过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时，</w:t>
      </w:r>
      <w:r w:rsidR="00082B11">
        <w:rPr>
          <w:rFonts w:hint="eastAsia"/>
        </w:rPr>
        <w:t>网站性能表现并不好，经过测试，对访问次数的最大承载量为</w:t>
      </w:r>
      <w:r w:rsidR="00082B11">
        <w:rPr>
          <w:rFonts w:hint="eastAsia"/>
        </w:rPr>
        <w:t>1</w:t>
      </w:r>
      <w:r w:rsidR="00082B11">
        <w:t>80</w:t>
      </w:r>
      <w:r w:rsidR="00082B11">
        <w:rPr>
          <w:rFonts w:hint="eastAsia"/>
        </w:rPr>
        <w:t>，对并发访问次数的最大承载量为</w:t>
      </w:r>
      <w:r w:rsidR="00082B11">
        <w:rPr>
          <w:rFonts w:hint="eastAsia"/>
        </w:rPr>
        <w:t>1</w:t>
      </w:r>
      <w:r w:rsidR="00082B11">
        <w:t>80</w:t>
      </w:r>
      <w:r w:rsidR="00082B11">
        <w:rPr>
          <w:rFonts w:hint="eastAsia"/>
        </w:rPr>
        <w:t>。除此以外，当并发访问量增大时，最迟请求响应时间为</w:t>
      </w:r>
      <w:r w:rsidR="00082B11">
        <w:t>5.066s</w:t>
      </w:r>
      <w:r w:rsidR="00082B11">
        <w:rPr>
          <w:rFonts w:hint="eastAsia"/>
        </w:rPr>
        <w:t>，这尚未达到先前的质量管理计划中的</w:t>
      </w:r>
      <w:r w:rsidR="00082B11">
        <w:rPr>
          <w:rFonts w:hint="eastAsia"/>
        </w:rPr>
        <w:t>2</w:t>
      </w:r>
      <w:r w:rsidR="00082B11">
        <w:t>s</w:t>
      </w:r>
      <w:r w:rsidR="00082B11">
        <w:rPr>
          <w:rFonts w:hint="eastAsia"/>
        </w:rPr>
        <w:t>响应时间要求。</w:t>
      </w:r>
    </w:p>
    <w:p w14:paraId="31420577" w14:textId="77777777" w:rsidR="002248CA" w:rsidRDefault="002248CA" w:rsidP="00997EA1">
      <w:pPr>
        <w:pStyle w:val="3"/>
      </w:pPr>
      <w:r w:rsidRPr="002248CA">
        <w:rPr>
          <w:rFonts w:hint="eastAsia"/>
        </w:rPr>
        <w:t>手机端测试</w:t>
      </w:r>
    </w:p>
    <w:p w14:paraId="4CD873B5" w14:textId="77777777" w:rsidR="002248CA" w:rsidRDefault="002248CA" w:rsidP="00D407F8">
      <w:pPr>
        <w:ind w:firstLine="420"/>
      </w:pPr>
      <w:r>
        <w:rPr>
          <w:rFonts w:hint="eastAsia"/>
        </w:rPr>
        <w:t>除了与电脑端相同的注册页面的问题，还出现了排版错误的问题，如部分图片显示不出来，</w:t>
      </w:r>
      <w:r w:rsidR="00CE53C1">
        <w:rPr>
          <w:rFonts w:hint="eastAsia"/>
        </w:rPr>
        <w:t>文字排版不合适等，如下图所示：</w:t>
      </w:r>
    </w:p>
    <w:p w14:paraId="26DBB98D" w14:textId="77777777" w:rsidR="00CE53C1" w:rsidRPr="00CE53C1" w:rsidRDefault="00CE53C1" w:rsidP="00CE53C1">
      <w:pPr>
        <w:ind w:firstLine="420"/>
      </w:pPr>
      <w:r w:rsidRPr="00CE53C1">
        <w:rPr>
          <w:noProof/>
        </w:rPr>
        <w:lastRenderedPageBreak/>
        <w:drawing>
          <wp:inline distT="0" distB="0" distL="0" distR="0" wp14:anchorId="31B04F85" wp14:editId="53E77AB4">
            <wp:extent cx="2533650" cy="45042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15" cy="45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3C1">
        <w:rPr>
          <w:noProof/>
        </w:rPr>
        <w:drawing>
          <wp:inline distT="0" distB="0" distL="0" distR="0" wp14:anchorId="725B3FFA" wp14:editId="31B24BF0">
            <wp:extent cx="2528887" cy="44958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304" cy="449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250C" w14:textId="77777777" w:rsidR="00880597" w:rsidRDefault="00880597" w:rsidP="00997EA1">
      <w:pPr>
        <w:pStyle w:val="2"/>
      </w:pPr>
      <w:bookmarkStart w:id="56" w:name="_Toc514788533"/>
      <w:bookmarkStart w:id="57" w:name="_Toc28165723"/>
      <w:r>
        <w:rPr>
          <w:rFonts w:hint="eastAsia"/>
        </w:rPr>
        <w:t>缺陷分布总结</w:t>
      </w:r>
      <w:bookmarkEnd w:id="56"/>
      <w:bookmarkEnd w:id="57"/>
    </w:p>
    <w:p w14:paraId="411C1A7F" w14:textId="77777777" w:rsidR="00880597" w:rsidRDefault="00880597" w:rsidP="00880597">
      <w:pPr>
        <w:ind w:left="420"/>
      </w:pPr>
      <w:r>
        <w:rPr>
          <w:rFonts w:hint="eastAsia"/>
        </w:rPr>
        <w:t>形成缺陷的模块分布、紧急程度分布等各项缺陷分布关系图如下：</w:t>
      </w:r>
    </w:p>
    <w:p w14:paraId="6E314B82" w14:textId="77777777" w:rsidR="002248CA" w:rsidRDefault="00880597" w:rsidP="002248CA">
      <w:pPr>
        <w:ind w:left="420"/>
      </w:pPr>
      <w:r>
        <w:rPr>
          <w:noProof/>
        </w:rPr>
        <w:drawing>
          <wp:inline distT="0" distB="0" distL="0" distR="0" wp14:anchorId="2018023E" wp14:editId="541AC603">
            <wp:extent cx="4976037" cy="2711302"/>
            <wp:effectExtent l="0" t="0" r="15240" b="13335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DA0E0DD1-597C-4EC9-AE84-141F3D344E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42A9E1A" w14:textId="77777777" w:rsidR="00880597" w:rsidRDefault="00880597" w:rsidP="00997EA1">
      <w:pPr>
        <w:pStyle w:val="1"/>
      </w:pPr>
      <w:bookmarkStart w:id="58" w:name="_Toc514788534"/>
      <w:bookmarkStart w:id="59" w:name="_Toc28165724"/>
      <w:r>
        <w:rPr>
          <w:rFonts w:hint="eastAsia"/>
        </w:rPr>
        <w:lastRenderedPageBreak/>
        <w:t>测试偏差</w:t>
      </w:r>
      <w:bookmarkEnd w:id="54"/>
      <w:bookmarkEnd w:id="55"/>
      <w:bookmarkEnd w:id="58"/>
      <w:bookmarkEnd w:id="59"/>
    </w:p>
    <w:p w14:paraId="22005098" w14:textId="77777777" w:rsidR="00880597" w:rsidRDefault="00880597" w:rsidP="00880597">
      <w:pPr>
        <w:pStyle w:val="aff"/>
        <w:rPr>
          <w:sz w:val="24"/>
          <w:szCs w:val="24"/>
        </w:rPr>
      </w:pPr>
      <w:r>
        <w:rPr>
          <w:rFonts w:hint="eastAsia"/>
          <w:sz w:val="24"/>
          <w:szCs w:val="24"/>
        </w:rPr>
        <w:t>对于严重缺陷，提出建议：完善信息填报的文本框的约束条件，使报名信息更加真实。</w:t>
      </w:r>
      <w:r w:rsidR="00456220">
        <w:rPr>
          <w:rFonts w:hint="eastAsia"/>
          <w:sz w:val="24"/>
          <w:szCs w:val="24"/>
        </w:rPr>
        <w:t>提高服务器响应并发访问的能力，减少出现访问失败的人数。</w:t>
      </w:r>
    </w:p>
    <w:p w14:paraId="0120A885" w14:textId="77777777" w:rsidR="00880597" w:rsidRPr="00880597" w:rsidRDefault="00880597" w:rsidP="00880597">
      <w:pPr>
        <w:pStyle w:val="aff"/>
        <w:rPr>
          <w:sz w:val="24"/>
          <w:szCs w:val="24"/>
        </w:rPr>
      </w:pPr>
      <w:r>
        <w:rPr>
          <w:rFonts w:hint="eastAsia"/>
          <w:sz w:val="24"/>
          <w:szCs w:val="24"/>
        </w:rPr>
        <w:t>对于一般缺陷，提出建议：</w:t>
      </w:r>
      <w:proofErr w:type="gramStart"/>
      <w:r>
        <w:rPr>
          <w:rFonts w:hint="eastAsia"/>
          <w:sz w:val="24"/>
          <w:szCs w:val="24"/>
        </w:rPr>
        <w:t>完善报</w:t>
      </w:r>
      <w:proofErr w:type="gramEnd"/>
      <w:r>
        <w:rPr>
          <w:rFonts w:hint="eastAsia"/>
          <w:sz w:val="24"/>
          <w:szCs w:val="24"/>
        </w:rPr>
        <w:t>错提示信息，便于填写信息的人找到信息出错的地方，增强网站可用性。</w:t>
      </w:r>
      <w:r w:rsidR="00456220">
        <w:rPr>
          <w:rFonts w:hint="eastAsia"/>
          <w:sz w:val="24"/>
          <w:szCs w:val="24"/>
        </w:rPr>
        <w:t>提高网站的性能，减少网站响应的时间。</w:t>
      </w:r>
    </w:p>
    <w:p w14:paraId="5CEDACDD" w14:textId="77777777" w:rsidR="00880597" w:rsidRDefault="00880597" w:rsidP="00997EA1">
      <w:pPr>
        <w:pStyle w:val="1"/>
      </w:pPr>
      <w:bookmarkStart w:id="60" w:name="_Toc514788535"/>
      <w:bookmarkStart w:id="61" w:name="_Toc78431459"/>
      <w:bookmarkStart w:id="62" w:name="_Toc72226046"/>
      <w:bookmarkStart w:id="63" w:name="_Toc28165725"/>
      <w:r>
        <w:rPr>
          <w:rFonts w:hint="eastAsia"/>
        </w:rPr>
        <w:t>其他说明</w:t>
      </w:r>
      <w:bookmarkEnd w:id="60"/>
      <w:bookmarkEnd w:id="61"/>
      <w:bookmarkEnd w:id="62"/>
      <w:bookmarkEnd w:id="63"/>
    </w:p>
    <w:p w14:paraId="250D7D1E" w14:textId="77777777" w:rsidR="00880597" w:rsidRPr="00880597" w:rsidRDefault="00880597" w:rsidP="00880597">
      <w:pPr>
        <w:pStyle w:val="aff0"/>
        <w:ind w:firstLine="420"/>
        <w:rPr>
          <w:i w:val="0"/>
          <w:sz w:val="24"/>
          <w:szCs w:val="24"/>
        </w:rPr>
      </w:pPr>
      <w:r>
        <w:rPr>
          <w:rFonts w:hint="eastAsia"/>
          <w:i w:val="0"/>
          <w:sz w:val="24"/>
          <w:szCs w:val="24"/>
        </w:rPr>
        <w:t>在利用设计好的用例进行测试时，发现有的等价项不需要覆盖无效等价类，因为采用了下</w:t>
      </w:r>
      <w:proofErr w:type="gramStart"/>
      <w:r>
        <w:rPr>
          <w:rFonts w:hint="eastAsia"/>
          <w:i w:val="0"/>
          <w:sz w:val="24"/>
          <w:szCs w:val="24"/>
        </w:rPr>
        <w:t>拉选择栏</w:t>
      </w:r>
      <w:proofErr w:type="gramEnd"/>
      <w:r>
        <w:rPr>
          <w:rFonts w:hint="eastAsia"/>
          <w:i w:val="0"/>
          <w:sz w:val="24"/>
          <w:szCs w:val="24"/>
        </w:rPr>
        <w:t>的方法，因此就规避了可能出现不符合规范的输入。不仅为用户提供了便利而且也提高了网页的性能。</w:t>
      </w:r>
    </w:p>
    <w:p w14:paraId="1185BD3F" w14:textId="77777777" w:rsidR="00880597" w:rsidRDefault="00880597" w:rsidP="00997EA1">
      <w:pPr>
        <w:pStyle w:val="1"/>
      </w:pPr>
      <w:bookmarkStart w:id="64" w:name="_Toc514788536"/>
      <w:bookmarkStart w:id="65" w:name="_Toc78431460"/>
      <w:bookmarkStart w:id="66" w:name="_Toc72226047"/>
      <w:bookmarkStart w:id="67" w:name="_Toc28165726"/>
      <w:r>
        <w:rPr>
          <w:rFonts w:hint="eastAsia"/>
        </w:rPr>
        <w:t>综合评价</w:t>
      </w:r>
      <w:bookmarkEnd w:id="64"/>
      <w:bookmarkEnd w:id="65"/>
      <w:bookmarkEnd w:id="66"/>
      <w:bookmarkEnd w:id="67"/>
    </w:p>
    <w:p w14:paraId="52B9C917" w14:textId="77777777" w:rsidR="00880597" w:rsidRPr="00880597" w:rsidRDefault="00880597" w:rsidP="00880597">
      <w:pPr>
        <w:pStyle w:val="aff0"/>
        <w:ind w:firstLine="420"/>
        <w:rPr>
          <w:rFonts w:ascii="宋体" w:hAnsi="宋体"/>
          <w:i w:val="0"/>
          <w:sz w:val="24"/>
          <w:szCs w:val="24"/>
        </w:rPr>
      </w:pPr>
      <w:r>
        <w:rPr>
          <w:rFonts w:ascii="宋体" w:hAnsi="宋体" w:hint="eastAsia"/>
          <w:i w:val="0"/>
          <w:sz w:val="24"/>
          <w:szCs w:val="24"/>
        </w:rPr>
        <w:t>本次测试主要针对网站的性能和基本功能实现、可用性进行了测试，主要使用了压力测试和等价类测试，发现了一些缺陷，旨在帮助开发人员发现问题，从而使可交付成果更加符合预期。</w:t>
      </w:r>
    </w:p>
    <w:sectPr w:rsidR="00880597" w:rsidRPr="00880597" w:rsidSect="00880597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9E8EE" w14:textId="77777777" w:rsidR="00356133" w:rsidRDefault="00356133" w:rsidP="0077247F">
      <w:r>
        <w:separator/>
      </w:r>
    </w:p>
  </w:endnote>
  <w:endnote w:type="continuationSeparator" w:id="0">
    <w:p w14:paraId="44CB07AE" w14:textId="77777777" w:rsidR="00356133" w:rsidRDefault="00356133" w:rsidP="00772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ckwell">
    <w:altName w:val="Cambria"/>
    <w:charset w:val="00"/>
    <w:family w:val="roman"/>
    <w:pitch w:val="variable"/>
    <w:sig w:usb0="00000003" w:usb1="00000000" w:usb2="00000000" w:usb3="00000000" w:csb0="00000001" w:csb1="00000000"/>
    <w:embedRegular r:id="rId1" w:fontKey="{299FFA72-0C24-4AE1-8CE4-58CB268A9BBE}"/>
  </w:font>
  <w:font w:name="方正小标宋简体">
    <w:panose1 w:val="03000509000000000000"/>
    <w:charset w:val="86"/>
    <w:family w:val="auto"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CFEC3" w14:textId="77777777" w:rsidR="000F5CDE" w:rsidRDefault="000F5CDE" w:rsidP="000F5CDE">
    <w:pPr>
      <w:pStyle w:val="a7"/>
      <w:jc w:val="right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F1578" w14:textId="77777777" w:rsidR="00356133" w:rsidRDefault="00356133" w:rsidP="0077247F">
      <w:r>
        <w:separator/>
      </w:r>
    </w:p>
  </w:footnote>
  <w:footnote w:type="continuationSeparator" w:id="0">
    <w:p w14:paraId="115F8BF0" w14:textId="77777777" w:rsidR="00356133" w:rsidRDefault="00356133" w:rsidP="007724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FA3DB" w14:textId="77777777" w:rsidR="000F5CDE" w:rsidRDefault="000F5CDE" w:rsidP="000F5CDE">
    <w:pPr>
      <w:pStyle w:val="a5"/>
      <w:jc w:val="right"/>
    </w:pPr>
    <w:r>
      <w:rPr>
        <w:rFonts w:hint="eastAsia"/>
        <w:sz w:val="24"/>
      </w:rPr>
      <w:t>软件项目管理综合训练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1C7FC320" wp14:editId="6C6D64B6">
          <wp:simplePos x="0" y="0"/>
          <wp:positionH relativeFrom="margin">
            <wp:align>left</wp:align>
          </wp:positionH>
          <wp:positionV relativeFrom="paragraph">
            <wp:posOffset>-68712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6FEADFD8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096B64"/>
    <w:multiLevelType w:val="hybridMultilevel"/>
    <w:tmpl w:val="4D24E264"/>
    <w:lvl w:ilvl="0" w:tplc="5E5C75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A42CD9"/>
    <w:multiLevelType w:val="hybridMultilevel"/>
    <w:tmpl w:val="2A26492E"/>
    <w:lvl w:ilvl="0" w:tplc="E59E6E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A1203"/>
    <w:multiLevelType w:val="hybridMultilevel"/>
    <w:tmpl w:val="701C83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49F22B4"/>
    <w:multiLevelType w:val="hybridMultilevel"/>
    <w:tmpl w:val="FD10E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824E76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 w15:restartNumberingAfterBreak="0">
    <w:nsid w:val="75022360"/>
    <w:multiLevelType w:val="hybridMultilevel"/>
    <w:tmpl w:val="E9A867F0"/>
    <w:lvl w:ilvl="0" w:tplc="D430E4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4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F3F"/>
    <w:rsid w:val="00007821"/>
    <w:rsid w:val="00012CF5"/>
    <w:rsid w:val="00013C0B"/>
    <w:rsid w:val="00040F3F"/>
    <w:rsid w:val="0004503E"/>
    <w:rsid w:val="00061C35"/>
    <w:rsid w:val="0007596A"/>
    <w:rsid w:val="00082B11"/>
    <w:rsid w:val="00092FB9"/>
    <w:rsid w:val="00094D40"/>
    <w:rsid w:val="000A5D87"/>
    <w:rsid w:val="000B3401"/>
    <w:rsid w:val="000D6298"/>
    <w:rsid w:val="000E11A9"/>
    <w:rsid w:val="000F5CDE"/>
    <w:rsid w:val="00147A30"/>
    <w:rsid w:val="00152FFA"/>
    <w:rsid w:val="00187A0A"/>
    <w:rsid w:val="001C1A65"/>
    <w:rsid w:val="001E2FA9"/>
    <w:rsid w:val="002248CA"/>
    <w:rsid w:val="00244FCD"/>
    <w:rsid w:val="00265E45"/>
    <w:rsid w:val="00300B86"/>
    <w:rsid w:val="003126A4"/>
    <w:rsid w:val="00316C0D"/>
    <w:rsid w:val="00356133"/>
    <w:rsid w:val="003A79BD"/>
    <w:rsid w:val="003B3D81"/>
    <w:rsid w:val="003E32F6"/>
    <w:rsid w:val="00433624"/>
    <w:rsid w:val="00441EBC"/>
    <w:rsid w:val="00456220"/>
    <w:rsid w:val="00462CB4"/>
    <w:rsid w:val="00481873"/>
    <w:rsid w:val="00516CB1"/>
    <w:rsid w:val="00564689"/>
    <w:rsid w:val="00580157"/>
    <w:rsid w:val="005A1AA0"/>
    <w:rsid w:val="005B6129"/>
    <w:rsid w:val="005F072E"/>
    <w:rsid w:val="00623802"/>
    <w:rsid w:val="006432A0"/>
    <w:rsid w:val="00671B3E"/>
    <w:rsid w:val="00767939"/>
    <w:rsid w:val="0077247F"/>
    <w:rsid w:val="007B1966"/>
    <w:rsid w:val="007B4862"/>
    <w:rsid w:val="007C5D9E"/>
    <w:rsid w:val="007D51F0"/>
    <w:rsid w:val="007E7F20"/>
    <w:rsid w:val="007F2912"/>
    <w:rsid w:val="00851BBF"/>
    <w:rsid w:val="00867CBE"/>
    <w:rsid w:val="00880597"/>
    <w:rsid w:val="008E724A"/>
    <w:rsid w:val="00997EA1"/>
    <w:rsid w:val="009D43F1"/>
    <w:rsid w:val="00A53D3A"/>
    <w:rsid w:val="00A7757A"/>
    <w:rsid w:val="00A96CE5"/>
    <w:rsid w:val="00B30395"/>
    <w:rsid w:val="00B477B1"/>
    <w:rsid w:val="00C01931"/>
    <w:rsid w:val="00C248C6"/>
    <w:rsid w:val="00C62AD4"/>
    <w:rsid w:val="00CE53C1"/>
    <w:rsid w:val="00D27BC7"/>
    <w:rsid w:val="00D407F8"/>
    <w:rsid w:val="00D806B2"/>
    <w:rsid w:val="00D84CFD"/>
    <w:rsid w:val="00DA031C"/>
    <w:rsid w:val="00DA2266"/>
    <w:rsid w:val="00DB65C4"/>
    <w:rsid w:val="00E10ACD"/>
    <w:rsid w:val="00E12071"/>
    <w:rsid w:val="00E714D5"/>
    <w:rsid w:val="00EE28C2"/>
    <w:rsid w:val="00F62451"/>
    <w:rsid w:val="00F66DA3"/>
    <w:rsid w:val="00F7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7020A"/>
  <w15:chartTrackingRefBased/>
  <w15:docId w15:val="{7BA91745-0DAC-472C-9D77-EDBF5074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6A4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3126A4"/>
    <w:pPr>
      <w:keepNext/>
      <w:keepLines/>
      <w:numPr>
        <w:numId w:val="35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126A4"/>
    <w:pPr>
      <w:keepNext/>
      <w:keepLines/>
      <w:numPr>
        <w:ilvl w:val="1"/>
        <w:numId w:val="35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26A4"/>
    <w:pPr>
      <w:keepNext/>
      <w:keepLines/>
      <w:numPr>
        <w:ilvl w:val="2"/>
        <w:numId w:val="35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3126A4"/>
    <w:pPr>
      <w:keepNext/>
      <w:keepLines/>
      <w:numPr>
        <w:ilvl w:val="3"/>
        <w:numId w:val="35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3126A4"/>
    <w:pPr>
      <w:keepNext/>
      <w:keepLines/>
      <w:numPr>
        <w:ilvl w:val="4"/>
        <w:numId w:val="35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3126A4"/>
    <w:pPr>
      <w:keepNext/>
      <w:keepLines/>
      <w:numPr>
        <w:ilvl w:val="5"/>
        <w:numId w:val="35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26A4"/>
    <w:pPr>
      <w:keepNext/>
      <w:keepLines/>
      <w:numPr>
        <w:ilvl w:val="6"/>
        <w:numId w:val="3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26A4"/>
    <w:pPr>
      <w:keepNext/>
      <w:keepLines/>
      <w:numPr>
        <w:ilvl w:val="7"/>
        <w:numId w:val="3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26A4"/>
    <w:pPr>
      <w:keepNext/>
      <w:keepLines/>
      <w:numPr>
        <w:ilvl w:val="8"/>
        <w:numId w:val="3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2F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126A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772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24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4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47F"/>
    <w:rPr>
      <w:sz w:val="18"/>
      <w:szCs w:val="18"/>
    </w:rPr>
  </w:style>
  <w:style w:type="paragraph" w:styleId="a9">
    <w:name w:val="No Spacing"/>
    <w:link w:val="aa"/>
    <w:uiPriority w:val="1"/>
    <w:qFormat/>
    <w:rsid w:val="003126A4"/>
    <w:pPr>
      <w:spacing w:after="0" w:line="240" w:lineRule="auto"/>
    </w:pPr>
  </w:style>
  <w:style w:type="character" w:customStyle="1" w:styleId="aa">
    <w:name w:val="无间隔 字符"/>
    <w:basedOn w:val="a0"/>
    <w:link w:val="a9"/>
    <w:uiPriority w:val="1"/>
    <w:rsid w:val="003126A4"/>
  </w:style>
  <w:style w:type="table" w:styleId="21">
    <w:name w:val="Plain Table 2"/>
    <w:basedOn w:val="a1"/>
    <w:uiPriority w:val="42"/>
    <w:rsid w:val="005B612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b">
    <w:name w:val="Grid Table Light"/>
    <w:basedOn w:val="a1"/>
    <w:uiPriority w:val="40"/>
    <w:rsid w:val="005B612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B612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Hyperlink"/>
    <w:basedOn w:val="a0"/>
    <w:uiPriority w:val="99"/>
    <w:unhideWhenUsed/>
    <w:rsid w:val="00851BBF"/>
    <w:rPr>
      <w:color w:val="0000FF"/>
      <w:u w:val="single"/>
    </w:rPr>
  </w:style>
  <w:style w:type="paragraph" w:customStyle="1" w:styleId="ad">
    <w:name w:val="邀请函样式"/>
    <w:basedOn w:val="a"/>
    <w:link w:val="ae"/>
    <w:qFormat/>
    <w:rsid w:val="003126A4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e">
    <w:name w:val="邀请函样式 字符"/>
    <w:basedOn w:val="a0"/>
    <w:link w:val="ad"/>
    <w:rsid w:val="003126A4"/>
    <w:rPr>
      <w:rFonts w:ascii="Times New Roman" w:eastAsia="楷体" w:hAnsi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126A4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3126A4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126A4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3126A4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3126A4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rsid w:val="003126A4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312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312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312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semiHidden/>
    <w:unhideWhenUsed/>
    <w:qFormat/>
    <w:rsid w:val="003126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3126A4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f1">
    <w:name w:val="标题 字符"/>
    <w:basedOn w:val="a0"/>
    <w:link w:val="af0"/>
    <w:uiPriority w:val="10"/>
    <w:rsid w:val="003126A4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3126A4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f3">
    <w:name w:val="副标题 字符"/>
    <w:basedOn w:val="a0"/>
    <w:link w:val="af2"/>
    <w:uiPriority w:val="11"/>
    <w:rsid w:val="003126A4"/>
    <w:rPr>
      <w:rFonts w:ascii="Rockwell" w:eastAsia="方正小标宋简体" w:hAnsi="Rockwell"/>
      <w:color w:val="5A5A5A" w:themeColor="text1" w:themeTint="A5"/>
      <w:spacing w:val="10"/>
    </w:rPr>
  </w:style>
  <w:style w:type="character" w:styleId="af4">
    <w:name w:val="Strong"/>
    <w:basedOn w:val="a0"/>
    <w:uiPriority w:val="22"/>
    <w:qFormat/>
    <w:rsid w:val="003126A4"/>
    <w:rPr>
      <w:b/>
      <w:bCs/>
      <w:color w:val="000000" w:themeColor="text1"/>
    </w:rPr>
  </w:style>
  <w:style w:type="character" w:styleId="af5">
    <w:name w:val="Emphasis"/>
    <w:basedOn w:val="a0"/>
    <w:uiPriority w:val="20"/>
    <w:qFormat/>
    <w:rsid w:val="003126A4"/>
    <w:rPr>
      <w:i/>
      <w:iCs/>
      <w:color w:val="auto"/>
    </w:rPr>
  </w:style>
  <w:style w:type="paragraph" w:styleId="af6">
    <w:name w:val="Quote"/>
    <w:basedOn w:val="a"/>
    <w:next w:val="a"/>
    <w:link w:val="af7"/>
    <w:uiPriority w:val="29"/>
    <w:qFormat/>
    <w:rsid w:val="003126A4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7">
    <w:name w:val="引用 字符"/>
    <w:basedOn w:val="a0"/>
    <w:link w:val="af6"/>
    <w:uiPriority w:val="29"/>
    <w:rsid w:val="003126A4"/>
    <w:rPr>
      <w:i/>
      <w:iCs/>
      <w:color w:val="000000" w:themeColor="text1"/>
    </w:rPr>
  </w:style>
  <w:style w:type="paragraph" w:styleId="af8">
    <w:name w:val="Intense Quote"/>
    <w:basedOn w:val="a"/>
    <w:next w:val="a"/>
    <w:link w:val="af9"/>
    <w:uiPriority w:val="30"/>
    <w:qFormat/>
    <w:rsid w:val="003126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9">
    <w:name w:val="明显引用 字符"/>
    <w:basedOn w:val="a0"/>
    <w:link w:val="af8"/>
    <w:uiPriority w:val="30"/>
    <w:rsid w:val="003126A4"/>
    <w:rPr>
      <w:color w:val="000000" w:themeColor="text1"/>
      <w:shd w:val="clear" w:color="auto" w:fill="F2F2F2" w:themeFill="background1" w:themeFillShade="F2"/>
    </w:rPr>
  </w:style>
  <w:style w:type="character" w:styleId="afa">
    <w:name w:val="Subtle Emphasis"/>
    <w:basedOn w:val="a0"/>
    <w:uiPriority w:val="19"/>
    <w:qFormat/>
    <w:rsid w:val="003126A4"/>
    <w:rPr>
      <w:i/>
      <w:iCs/>
      <w:color w:val="404040" w:themeColor="text1" w:themeTint="BF"/>
    </w:rPr>
  </w:style>
  <w:style w:type="character" w:styleId="afb">
    <w:name w:val="Intense Emphasis"/>
    <w:basedOn w:val="a0"/>
    <w:uiPriority w:val="21"/>
    <w:qFormat/>
    <w:rsid w:val="003126A4"/>
    <w:rPr>
      <w:b/>
      <w:bCs/>
      <w:i/>
      <w:iCs/>
      <w:caps/>
    </w:rPr>
  </w:style>
  <w:style w:type="character" w:styleId="afc">
    <w:name w:val="Subtle Reference"/>
    <w:basedOn w:val="a0"/>
    <w:uiPriority w:val="31"/>
    <w:qFormat/>
    <w:rsid w:val="003126A4"/>
    <w:rPr>
      <w:smallCaps/>
      <w:color w:val="404040" w:themeColor="text1" w:themeTint="BF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3126A4"/>
    <w:rPr>
      <w:b/>
      <w:bCs/>
      <w:smallCaps/>
      <w:u w:val="single"/>
    </w:rPr>
  </w:style>
  <w:style w:type="character" w:styleId="afe">
    <w:name w:val="Book Title"/>
    <w:basedOn w:val="a0"/>
    <w:uiPriority w:val="33"/>
    <w:qFormat/>
    <w:rsid w:val="003126A4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3126A4"/>
  </w:style>
  <w:style w:type="paragraph" w:styleId="TOC1">
    <w:name w:val="toc 1"/>
    <w:basedOn w:val="a"/>
    <w:next w:val="a"/>
    <w:autoRedefine/>
    <w:uiPriority w:val="39"/>
    <w:unhideWhenUsed/>
    <w:rsid w:val="000F5CDE"/>
  </w:style>
  <w:style w:type="paragraph" w:styleId="TOC2">
    <w:name w:val="toc 2"/>
    <w:basedOn w:val="a"/>
    <w:next w:val="a"/>
    <w:autoRedefine/>
    <w:uiPriority w:val="39"/>
    <w:unhideWhenUsed/>
    <w:rsid w:val="000F5CD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F5CDE"/>
    <w:pPr>
      <w:ind w:leftChars="400" w:left="840"/>
    </w:pPr>
  </w:style>
  <w:style w:type="paragraph" w:styleId="aff">
    <w:name w:val="Normal Indent"/>
    <w:aliases w:val="表正文,正文非缩进,正文不缩进,标题4,特点,ALT+Z,水上软件,段1,Indent 1,四号"/>
    <w:basedOn w:val="a"/>
    <w:semiHidden/>
    <w:unhideWhenUsed/>
    <w:rsid w:val="00880597"/>
    <w:pPr>
      <w:widowControl w:val="0"/>
      <w:spacing w:after="0" w:line="240" w:lineRule="auto"/>
      <w:ind w:firstLine="420"/>
      <w:jc w:val="both"/>
    </w:pPr>
    <w:rPr>
      <w:rFonts w:cs="Times New Roman"/>
      <w:kern w:val="2"/>
      <w:sz w:val="21"/>
      <w:szCs w:val="20"/>
    </w:rPr>
  </w:style>
  <w:style w:type="paragraph" w:customStyle="1" w:styleId="aff0">
    <w:name w:val="解释字体"/>
    <w:basedOn w:val="a"/>
    <w:next w:val="a"/>
    <w:rsid w:val="00880597"/>
    <w:pPr>
      <w:snapToGrid w:val="0"/>
      <w:spacing w:after="80" w:line="240" w:lineRule="auto"/>
    </w:pPr>
    <w:rPr>
      <w:rFonts w:cs="Times New Roman"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fr\Desktop\&#31378;&#24687;&#39033;&#30446;&#31649;&#29702;&#27169;&#26495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esktop\&#31561;&#20215;&#31867;&#27979;&#35797;&#29992;&#20363;&#35774;&#3574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缺陷分布柱状图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测试用例设计!$B$51</c:f>
              <c:strCache>
                <c:ptCount val="1"/>
                <c:pt idx="0">
                  <c:v>代表报名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测试用例设计!$A$52:$A$53</c:f>
              <c:strCache>
                <c:ptCount val="2"/>
                <c:pt idx="0">
                  <c:v>严重缺陷</c:v>
                </c:pt>
                <c:pt idx="1">
                  <c:v>一般缺陷</c:v>
                </c:pt>
              </c:strCache>
            </c:strRef>
          </c:cat>
          <c:val>
            <c:numRef>
              <c:f>测试用例设计!$B$52:$B$53</c:f>
              <c:numCache>
                <c:formatCode>General</c:formatCode>
                <c:ptCount val="2"/>
                <c:pt idx="0">
                  <c:v>7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E3-474C-A487-CA5D78A42F6B}"/>
            </c:ext>
          </c:extLst>
        </c:ser>
        <c:ser>
          <c:idx val="1"/>
          <c:order val="1"/>
          <c:tx>
            <c:strRef>
              <c:f>测试用例设计!$C$51</c:f>
              <c:strCache>
                <c:ptCount val="1"/>
                <c:pt idx="0">
                  <c:v>志愿者报名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测试用例设计!$A$52:$A$53</c:f>
              <c:strCache>
                <c:ptCount val="2"/>
                <c:pt idx="0">
                  <c:v>严重缺陷</c:v>
                </c:pt>
                <c:pt idx="1">
                  <c:v>一般缺陷</c:v>
                </c:pt>
              </c:strCache>
            </c:strRef>
          </c:cat>
          <c:val>
            <c:numRef>
              <c:f>测试用例设计!$C$52:$C$53</c:f>
              <c:numCache>
                <c:formatCode>General</c:formatCode>
                <c:ptCount val="2"/>
                <c:pt idx="0">
                  <c:v>8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E3-474C-A487-CA5D78A42F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24155272"/>
        <c:axId val="624151336"/>
        <c:extLst>
          <c:ext xmlns:c15="http://schemas.microsoft.com/office/drawing/2012/chart" uri="{02D57815-91ED-43cb-92C2-25804820EDAC}">
            <c15:filteredBa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测试用例设计!$D$51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测试用例设计!$A$52:$A$53</c15:sqref>
                        </c15:formulaRef>
                      </c:ext>
                    </c:extLst>
                    <c:strCache>
                      <c:ptCount val="2"/>
                      <c:pt idx="0">
                        <c:v>严重缺陷</c:v>
                      </c:pt>
                      <c:pt idx="1">
                        <c:v>一般缺陷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测试用例设计!$D$52:$D$53</c15:sqref>
                        </c15:formulaRef>
                      </c:ext>
                    </c:extLst>
                    <c:numCache>
                      <c:formatCode>General</c:formatCode>
                      <c:ptCount val="2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0EE3-474C-A487-CA5D78A42F6B}"/>
                  </c:ext>
                </c:extLst>
              </c15:ser>
            </c15:filteredBarSeries>
          </c:ext>
        </c:extLst>
      </c:barChart>
      <c:catAx>
        <c:axId val="624155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24151336"/>
        <c:crosses val="autoZero"/>
        <c:auto val="1"/>
        <c:lblAlgn val="ctr"/>
        <c:lblOffset val="100"/>
        <c:noMultiLvlLbl val="0"/>
      </c:catAx>
      <c:valAx>
        <c:axId val="624151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24155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EE8A1-3144-4554-A173-090E45279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窒息项目管理模板.dotx</Template>
  <TotalTime>3</TotalTime>
  <Pages>1</Pages>
  <Words>461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田丰瑞</dc:creator>
  <cp:keywords/>
  <dc:description/>
  <cp:lastModifiedBy>田 丰瑞</cp:lastModifiedBy>
  <cp:revision>4</cp:revision>
  <cp:lastPrinted>2019-12-29T16:01:00Z</cp:lastPrinted>
  <dcterms:created xsi:type="dcterms:W3CDTF">2019-12-29T16:01:00Z</dcterms:created>
  <dcterms:modified xsi:type="dcterms:W3CDTF">2019-12-29T16:04:00Z</dcterms:modified>
</cp:coreProperties>
</file>